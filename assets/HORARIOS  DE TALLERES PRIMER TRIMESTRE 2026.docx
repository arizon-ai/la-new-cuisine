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F9F6" w14:textId="77777777" w:rsidR="009050D5" w:rsidRDefault="00364C08">
      <w:pPr>
        <w:tabs>
          <w:tab w:val="right" w:pos="10800"/>
        </w:tabs>
        <w:rPr>
          <w:b/>
          <w:bCs/>
          <w:sz w:val="36"/>
          <w:szCs w:val="24"/>
          <w:lang w:val="es-ES"/>
        </w:rPr>
      </w:pPr>
      <w:r w:rsidRPr="00364C08">
        <w:rPr>
          <w:b/>
          <w:bCs/>
          <w:noProof/>
          <w:sz w:val="36"/>
          <w:szCs w:val="24"/>
          <w:lang w:val="es-ES"/>
        </w:rPr>
        <w:drawing>
          <wp:inline distT="0" distB="0" distL="0" distR="0" wp14:anchorId="3FC121DE" wp14:editId="6F3D114B">
            <wp:extent cx="2587883" cy="381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921" cy="38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0D5">
        <w:rPr>
          <w:b/>
          <w:bCs/>
          <w:sz w:val="36"/>
          <w:szCs w:val="24"/>
          <w:lang w:val="es-ES"/>
        </w:rPr>
        <w:tab/>
      </w:r>
      <w:r w:rsidR="00EB3433">
        <w:rPr>
          <w:b/>
          <w:bCs/>
          <w:sz w:val="36"/>
          <w:szCs w:val="24"/>
          <w:lang w:val="es-ES"/>
        </w:rPr>
        <w:t xml:space="preserve">      </w:t>
      </w:r>
      <w:r w:rsidR="008F7C42">
        <w:rPr>
          <w:rFonts w:ascii="Arial Black" w:hAnsi="Arial Black"/>
          <w:color w:val="808080"/>
          <w:sz w:val="56"/>
          <w:szCs w:val="24"/>
          <w:lang w:val="es-ES"/>
        </w:rPr>
        <w:t>TALLERES ENERO A MARZO 2026</w:t>
      </w:r>
    </w:p>
    <w:p w14:paraId="3133F762" w14:textId="77777777" w:rsidR="009050D5" w:rsidRDefault="00F30249">
      <w:pPr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>Formando artistas culinarios</w:t>
      </w:r>
    </w:p>
    <w:p w14:paraId="31A63A1A" w14:textId="77777777" w:rsidR="009050D5" w:rsidRDefault="009050D5">
      <w:pPr>
        <w:rPr>
          <w:lang w:val="es-ES"/>
        </w:rPr>
      </w:pPr>
    </w:p>
    <w:p w14:paraId="510FC692" w14:textId="77777777" w:rsidR="009050D5" w:rsidRDefault="008F7C42">
      <w:pPr>
        <w:rPr>
          <w:lang w:val="es-ES"/>
        </w:rPr>
      </w:pPr>
      <w:r>
        <w:rPr>
          <w:lang w:val="es-ES"/>
        </w:rPr>
        <w:t>Talleres para la venta</w:t>
      </w:r>
    </w:p>
    <w:p w14:paraId="6541A1AF" w14:textId="77777777" w:rsidR="009050D5" w:rsidRDefault="009050D5">
      <w:pPr>
        <w:rPr>
          <w:lang w:val="es-ES"/>
        </w:rPr>
      </w:pPr>
    </w:p>
    <w:tbl>
      <w:tblPr>
        <w:tblStyle w:val="Tablanormal1"/>
        <w:tblW w:w="1543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216" w:type="dxa"/>
          <w:bottom w:w="72" w:type="dxa"/>
          <w:right w:w="216" w:type="dxa"/>
        </w:tblCellMar>
        <w:tblLook w:val="0000" w:firstRow="0" w:lastRow="0" w:firstColumn="0" w:lastColumn="0" w:noHBand="0" w:noVBand="0"/>
      </w:tblPr>
      <w:tblGrid>
        <w:gridCol w:w="1410"/>
        <w:gridCol w:w="1326"/>
        <w:gridCol w:w="2484"/>
        <w:gridCol w:w="2557"/>
        <w:gridCol w:w="1980"/>
        <w:gridCol w:w="2287"/>
        <w:gridCol w:w="1695"/>
        <w:gridCol w:w="1699"/>
      </w:tblGrid>
      <w:tr w:rsidR="00A81991" w:rsidRPr="00BD1A2E" w14:paraId="5A878D07" w14:textId="77777777" w:rsidTr="008F0A4F">
        <w:trPr>
          <w:cantSplit/>
          <w:trHeight w:val="274"/>
        </w:trPr>
        <w:tc>
          <w:tcPr>
            <w:tcW w:w="154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1E49DD4" w14:textId="77777777" w:rsidR="00A81991" w:rsidRPr="00704C88" w:rsidRDefault="00922CED">
            <w:pPr>
              <w:jc w:val="center"/>
              <w:rPr>
                <w:b/>
                <w:bCs/>
                <w:lang w:val="es-VE"/>
              </w:rPr>
            </w:pPr>
            <w:r>
              <w:rPr>
                <w:b/>
                <w:bCs/>
                <w:lang w:val="es-VE"/>
              </w:rPr>
              <w:t>TALLARES  1 ER TRIMESTRE 2026</w:t>
            </w:r>
            <w:r w:rsidR="00A81991">
              <w:rPr>
                <w:b/>
                <w:bCs/>
                <w:lang w:val="es-VE"/>
              </w:rPr>
              <w:t xml:space="preserve"> </w:t>
            </w:r>
            <w:r w:rsidR="00F21D39">
              <w:rPr>
                <w:b/>
                <w:bCs/>
                <w:lang w:val="es-VE"/>
              </w:rPr>
              <w:t>(ENERO-FEBRERO-MARZO)</w:t>
            </w:r>
          </w:p>
        </w:tc>
      </w:tr>
      <w:tr w:rsidR="008F0A4F" w14:paraId="264E606A" w14:textId="77777777" w:rsidTr="001E2801">
        <w:trPr>
          <w:cantSplit/>
          <w:trHeight w:val="257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1D3A3C88" w14:textId="77777777" w:rsidR="007406F2" w:rsidRPr="00A81991" w:rsidRDefault="007406F2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E30F1F7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16BF724A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Lunes</w:t>
            </w:r>
            <w:r w:rsidR="00BA3433">
              <w:rPr>
                <w:b/>
                <w:bCs/>
              </w:rPr>
              <w:t xml:space="preserve"> 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9904764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Martes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3F0F9E3F" w14:textId="77777777" w:rsidR="007406F2" w:rsidRDefault="007406F2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536A556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  <w:r w:rsidR="00BA3433">
              <w:rPr>
                <w:b/>
                <w:bCs/>
              </w:rPr>
              <w:t>22/01/2</w:t>
            </w:r>
            <w:r w:rsidR="00143A8B">
              <w:rPr>
                <w:b/>
                <w:bCs/>
              </w:rPr>
              <w:t>026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C71B4E7" w14:textId="77777777" w:rsidR="007406F2" w:rsidRDefault="007406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Viernes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135C189" w14:textId="77777777" w:rsidR="007406F2" w:rsidRPr="00704C88" w:rsidRDefault="007406F2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922CED" w:rsidRPr="00BD1A2E" w14:paraId="21F7ACE2" w14:textId="77777777" w:rsidTr="001E2801">
        <w:trPr>
          <w:cantSplit/>
          <w:trHeight w:val="860"/>
        </w:trPr>
        <w:tc>
          <w:tcPr>
            <w:tcW w:w="141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27D58C77" w14:textId="77777777" w:rsidR="00922CED" w:rsidRDefault="00922CED" w:rsidP="00A750D6">
            <w:pPr>
              <w:jc w:val="center"/>
              <w:rPr>
                <w:lang w:val="es-ES_tradnl"/>
              </w:rPr>
            </w:pPr>
          </w:p>
          <w:p w14:paraId="467A6F6C" w14:textId="77777777" w:rsidR="004C253D" w:rsidRDefault="004C253D" w:rsidP="00A750D6">
            <w:pPr>
              <w:jc w:val="center"/>
              <w:rPr>
                <w:lang w:val="es-ES_tradnl"/>
              </w:rPr>
            </w:pPr>
          </w:p>
          <w:p w14:paraId="621152EE" w14:textId="77777777" w:rsidR="004C253D" w:rsidRDefault="004C253D" w:rsidP="00A750D6">
            <w:pPr>
              <w:jc w:val="center"/>
              <w:rPr>
                <w:lang w:val="es-ES_tradnl"/>
              </w:rPr>
            </w:pPr>
          </w:p>
          <w:p w14:paraId="4DA7665A" w14:textId="77777777" w:rsidR="00F21D39" w:rsidRDefault="00F21D39" w:rsidP="00A750D6">
            <w:pPr>
              <w:jc w:val="center"/>
              <w:rPr>
                <w:b/>
                <w:bCs/>
                <w:lang w:val="es-ES_tradnl"/>
              </w:rPr>
            </w:pPr>
          </w:p>
          <w:p w14:paraId="2A0E6822" w14:textId="77777777" w:rsidR="004C253D" w:rsidRPr="004C253D" w:rsidRDefault="004C253D" w:rsidP="00A750D6">
            <w:pPr>
              <w:jc w:val="center"/>
              <w:rPr>
                <w:b/>
                <w:bCs/>
                <w:lang w:val="es-ES_tradnl"/>
              </w:rPr>
            </w:pPr>
            <w:r w:rsidRPr="004C253D">
              <w:rPr>
                <w:b/>
                <w:bCs/>
                <w:lang w:val="es-ES_tradnl"/>
              </w:rPr>
              <w:t xml:space="preserve">ENERO 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A73D" w14:textId="77777777" w:rsidR="00922CED" w:rsidRPr="004C253D" w:rsidRDefault="00456734" w:rsidP="00A750D6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3</w:t>
            </w:r>
            <w:r w:rsidR="00922CED" w:rsidRPr="004C253D">
              <w:rPr>
                <w:b/>
                <w:bCs/>
                <w:lang w:val="es-ES_tradnl"/>
              </w:rPr>
              <w:t xml:space="preserve">:00 pm </w:t>
            </w:r>
            <w:r>
              <w:rPr>
                <w:b/>
                <w:bCs/>
                <w:lang w:val="es-ES_tradnl"/>
              </w:rPr>
              <w:t>6</w:t>
            </w:r>
            <w:r w:rsidR="00922CED" w:rsidRPr="004C253D">
              <w:rPr>
                <w:b/>
                <w:bCs/>
                <w:lang w:val="es-ES_tradnl"/>
              </w:rPr>
              <w:t>:</w:t>
            </w:r>
            <w:r>
              <w:rPr>
                <w:b/>
                <w:bCs/>
                <w:lang w:val="es-ES_tradnl"/>
              </w:rPr>
              <w:t>0</w:t>
            </w:r>
            <w:r w:rsidR="00922CED" w:rsidRPr="004C253D">
              <w:rPr>
                <w:b/>
                <w:bCs/>
                <w:lang w:val="es-ES_tradnl"/>
              </w:rPr>
              <w:t xml:space="preserve">0 pm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7C31" w14:textId="77777777" w:rsidR="00922CED" w:rsidRPr="00D04869" w:rsidRDefault="00922CED" w:rsidP="00A750D6">
            <w:pPr>
              <w:jc w:val="center"/>
              <w:rPr>
                <w:color w:val="FF0000"/>
                <w:lang w:val="es-ES_tradnl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4402" w14:textId="77777777" w:rsidR="00922CED" w:rsidRPr="00D04869" w:rsidRDefault="00922CED" w:rsidP="00A750D6">
            <w:pPr>
              <w:jc w:val="center"/>
              <w:rPr>
                <w:color w:val="FF0000"/>
                <w:lang w:val="es-ES_trad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E342" w14:textId="77777777" w:rsidR="00922CED" w:rsidRDefault="00922CED" w:rsidP="00A750D6"/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E2F59" w14:textId="5736EDB1" w:rsidR="00922CED" w:rsidRPr="00116F3C" w:rsidRDefault="001E2801" w:rsidP="00116F3C">
            <w:pPr>
              <w:spacing w:after="210" w:line="360" w:lineRule="auto"/>
              <w:rPr>
                <w:b/>
                <w:bCs/>
                <w:lang w:val="es-VE"/>
              </w:rPr>
            </w:pPr>
            <w:r>
              <w:rPr>
                <w:b/>
                <w:bCs/>
                <w:sz w:val="18"/>
                <w:szCs w:val="18"/>
                <w:lang w:val="es-ES_tradnl"/>
              </w:rPr>
              <w:t>Talle</w:t>
            </w:r>
            <w:r w:rsidR="00E1773F">
              <w:rPr>
                <w:b/>
                <w:bCs/>
                <w:sz w:val="18"/>
                <w:szCs w:val="18"/>
                <w:lang w:val="es-ES_tradnl"/>
              </w:rPr>
              <w:t>r</w:t>
            </w:r>
            <w:r>
              <w:rPr>
                <w:b/>
                <w:bCs/>
                <w:sz w:val="18"/>
                <w:szCs w:val="18"/>
                <w:lang w:val="es-ES_tradnl"/>
              </w:rPr>
              <w:t xml:space="preserve"> de comida saludable</w:t>
            </w:r>
            <w:r w:rsidR="004C5561">
              <w:rPr>
                <w:b/>
                <w:bCs/>
                <w:sz w:val="18"/>
                <w:szCs w:val="18"/>
                <w:lang w:val="es-ES_tradnl"/>
              </w:rPr>
              <w:t>,</w:t>
            </w:r>
            <w:r>
              <w:rPr>
                <w:b/>
                <w:bCs/>
                <w:sz w:val="18"/>
                <w:szCs w:val="18"/>
                <w:lang w:val="es-ES_tradnl"/>
              </w:rPr>
              <w:t xml:space="preserve"> ensalada y aderezos</w:t>
            </w:r>
            <w:r w:rsidR="004C5561">
              <w:rPr>
                <w:b/>
                <w:bCs/>
                <w:sz w:val="18"/>
                <w:szCs w:val="18"/>
                <w:lang w:val="es-ES_tradnl"/>
              </w:rPr>
              <w:t xml:space="preserve"> </w:t>
            </w:r>
            <w:r w:rsidR="004733F0">
              <w:rPr>
                <w:b/>
                <w:bCs/>
                <w:sz w:val="18"/>
                <w:szCs w:val="18"/>
                <w:lang w:val="es-ES_tradnl"/>
              </w:rPr>
              <w:t>. costo 50 dolares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3109" w14:textId="77777777" w:rsidR="00922CED" w:rsidRPr="00116F3C" w:rsidRDefault="00922CED" w:rsidP="00A750D6">
            <w:pPr>
              <w:rPr>
                <w:lang w:val="es-VE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1FF5" w14:textId="77777777" w:rsidR="00922CED" w:rsidRPr="00364C08" w:rsidRDefault="00922CED" w:rsidP="00A750D6">
            <w:pPr>
              <w:jc w:val="center"/>
              <w:rPr>
                <w:lang w:val="es-ES_tradnl"/>
              </w:rPr>
            </w:pPr>
          </w:p>
        </w:tc>
      </w:tr>
      <w:tr w:rsidR="00F21D39" w:rsidRPr="00364C08" w14:paraId="27B9ADEF" w14:textId="77777777" w:rsidTr="001E2801">
        <w:trPr>
          <w:cantSplit/>
          <w:trHeight w:val="185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35B01A64" w14:textId="77777777" w:rsidR="00922CED" w:rsidRPr="00922CED" w:rsidRDefault="00922CED" w:rsidP="00922CED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3FF14253" w14:textId="77777777" w:rsidR="00922CED" w:rsidRDefault="00922CED" w:rsidP="0092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58A3562" w14:textId="77777777" w:rsidR="00922CED" w:rsidRDefault="00922CED" w:rsidP="0092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Lunes 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22EB22A" w14:textId="77777777" w:rsidR="00922CED" w:rsidRDefault="00922CED" w:rsidP="0092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Martes</w:t>
            </w:r>
            <w:r w:rsidR="00143A8B">
              <w:rPr>
                <w:b/>
                <w:bCs/>
              </w:rPr>
              <w:t xml:space="preserve"> 27/01/2026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1475CCA1" w14:textId="77777777" w:rsidR="00922CED" w:rsidRDefault="00922CED" w:rsidP="00922CED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0637E807" w14:textId="77777777" w:rsidR="00922CED" w:rsidRDefault="00922CED" w:rsidP="0092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9CCF61D" w14:textId="77777777" w:rsidR="00922CED" w:rsidRDefault="00922CED" w:rsidP="00922C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Viernes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370A7866" w14:textId="77777777" w:rsidR="00922CED" w:rsidRPr="00704C88" w:rsidRDefault="00922CED" w:rsidP="00922CED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922CED" w:rsidRPr="00D95B72" w14:paraId="4FD4603F" w14:textId="77777777" w:rsidTr="001E2801">
        <w:trPr>
          <w:cantSplit/>
          <w:trHeight w:val="634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19526B3D" w14:textId="77777777" w:rsidR="00922CED" w:rsidRPr="00922CED" w:rsidRDefault="00922CED" w:rsidP="00922CED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CC98" w14:textId="77777777" w:rsidR="00922CED" w:rsidRPr="004C253D" w:rsidRDefault="00456734" w:rsidP="00922CED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3</w:t>
            </w:r>
            <w:r w:rsidRPr="004C253D">
              <w:rPr>
                <w:b/>
                <w:bCs/>
                <w:lang w:val="es-ES_tradnl"/>
              </w:rPr>
              <w:t xml:space="preserve">:00 pm </w:t>
            </w:r>
            <w:r>
              <w:rPr>
                <w:b/>
                <w:bCs/>
                <w:lang w:val="es-ES_tradnl"/>
              </w:rPr>
              <w:t>6</w:t>
            </w:r>
            <w:r w:rsidRPr="004C253D">
              <w:rPr>
                <w:b/>
                <w:bCs/>
                <w:lang w:val="es-ES_tradnl"/>
              </w:rPr>
              <w:t>:</w:t>
            </w:r>
            <w:r>
              <w:rPr>
                <w:b/>
                <w:bCs/>
                <w:lang w:val="es-ES_tradnl"/>
              </w:rPr>
              <w:t>0</w:t>
            </w:r>
            <w:r w:rsidRPr="004C253D">
              <w:rPr>
                <w:b/>
                <w:bCs/>
                <w:lang w:val="es-ES_tradnl"/>
              </w:rPr>
              <w:t>0 pm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96FF" w14:textId="77777777" w:rsidR="00922CED" w:rsidRPr="00D04869" w:rsidRDefault="00922CED" w:rsidP="00922CED">
            <w:pPr>
              <w:jc w:val="center"/>
              <w:rPr>
                <w:color w:val="FF0000"/>
                <w:lang w:val="es-ES_tradnl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7BD2" w14:textId="77777777" w:rsidR="00922CED" w:rsidRPr="00143A8B" w:rsidRDefault="00922CED" w:rsidP="00922CED">
            <w:pPr>
              <w:jc w:val="center"/>
              <w:rPr>
                <w:b/>
                <w:bCs/>
                <w:color w:val="FF0000"/>
                <w:lang w:val="es-ES_trad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F032" w14:textId="77777777" w:rsidR="00922CED" w:rsidRPr="00D95B72" w:rsidRDefault="00922CED" w:rsidP="00922CED">
            <w:pPr>
              <w:rPr>
                <w:lang w:val="es-VE"/>
              </w:rPr>
            </w:pP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7DE3" w14:textId="77777777" w:rsidR="00922CED" w:rsidRDefault="00922CED" w:rsidP="00922CED">
            <w:pPr>
              <w:jc w:val="center"/>
              <w:rPr>
                <w:lang w:val="es-ES_tradnl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517E" w14:textId="77777777" w:rsidR="00922CED" w:rsidRPr="00D95B72" w:rsidRDefault="00922CED" w:rsidP="00922CED">
            <w:pPr>
              <w:rPr>
                <w:lang w:val="es-VE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3B6B" w14:textId="77777777" w:rsidR="00922CED" w:rsidRPr="00364C08" w:rsidRDefault="00922CED" w:rsidP="00922CED">
            <w:pPr>
              <w:jc w:val="center"/>
              <w:rPr>
                <w:lang w:val="es-ES_tradnl"/>
              </w:rPr>
            </w:pPr>
          </w:p>
        </w:tc>
      </w:tr>
      <w:tr w:rsidR="00F21D39" w:rsidRPr="00364C08" w14:paraId="73CE2575" w14:textId="77777777" w:rsidTr="001E2801">
        <w:trPr>
          <w:cantSplit/>
          <w:trHeight w:val="204"/>
        </w:trPr>
        <w:tc>
          <w:tcPr>
            <w:tcW w:w="141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217D2BB4" w14:textId="77777777" w:rsidR="00F21D39" w:rsidRDefault="00F21D39" w:rsidP="004C253D">
            <w:pPr>
              <w:jc w:val="center"/>
              <w:rPr>
                <w:b/>
                <w:bCs/>
                <w:lang w:val="es-ES_tradnl"/>
              </w:rPr>
            </w:pPr>
          </w:p>
          <w:p w14:paraId="5A02518F" w14:textId="77777777" w:rsidR="00F21D39" w:rsidRDefault="00F21D39" w:rsidP="004C253D">
            <w:pPr>
              <w:jc w:val="center"/>
              <w:rPr>
                <w:b/>
                <w:bCs/>
                <w:lang w:val="es-ES_tradnl"/>
              </w:rPr>
            </w:pPr>
          </w:p>
          <w:p w14:paraId="25FFCB7E" w14:textId="77777777" w:rsidR="00F21D39" w:rsidRDefault="00F21D39" w:rsidP="004C253D">
            <w:pPr>
              <w:jc w:val="center"/>
              <w:rPr>
                <w:b/>
                <w:bCs/>
                <w:lang w:val="es-ES_tradnl"/>
              </w:rPr>
            </w:pPr>
          </w:p>
          <w:p w14:paraId="612E73DE" w14:textId="77777777" w:rsidR="00F21D39" w:rsidRDefault="00F21D39" w:rsidP="004C253D">
            <w:pPr>
              <w:jc w:val="center"/>
              <w:rPr>
                <w:b/>
                <w:bCs/>
                <w:lang w:val="es-ES_tradnl"/>
              </w:rPr>
            </w:pPr>
          </w:p>
          <w:p w14:paraId="4E1FF659" w14:textId="77777777" w:rsidR="00F21D39" w:rsidRDefault="00F21D39" w:rsidP="004C253D">
            <w:pPr>
              <w:jc w:val="center"/>
              <w:rPr>
                <w:b/>
                <w:bCs/>
                <w:lang w:val="es-ES_tradnl"/>
              </w:rPr>
            </w:pPr>
          </w:p>
          <w:p w14:paraId="3B3A80FC" w14:textId="77777777" w:rsidR="00F21D39" w:rsidRPr="00A81991" w:rsidRDefault="00F21D39" w:rsidP="004C253D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FEBRERO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E73166B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302FDCAA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Lunes </w:t>
            </w:r>
            <w:r w:rsidR="00EF1204">
              <w:rPr>
                <w:b/>
                <w:bCs/>
              </w:rPr>
              <w:t>02/02/2026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37313EC6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Martes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774203AC" w14:textId="77777777" w:rsidR="00F21D39" w:rsidRDefault="00F21D39" w:rsidP="004C253D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3A93E435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6A68F82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Viernes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EDC484A" w14:textId="77777777" w:rsidR="00F21D39" w:rsidRPr="00704C88" w:rsidRDefault="00F21D39" w:rsidP="004C253D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F21D39" w:rsidRPr="007A11E4" w14:paraId="341CC792" w14:textId="77777777" w:rsidTr="001E2801">
        <w:trPr>
          <w:cantSplit/>
          <w:trHeight w:val="634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467FECE5" w14:textId="77777777" w:rsidR="00F21D39" w:rsidRPr="004C253D" w:rsidRDefault="00F21D39" w:rsidP="004C253D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FDC8B" w14:textId="77777777" w:rsidR="00F21D39" w:rsidRPr="004C253D" w:rsidRDefault="00456734" w:rsidP="004C253D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3</w:t>
            </w:r>
            <w:r w:rsidRPr="004C253D">
              <w:rPr>
                <w:b/>
                <w:bCs/>
                <w:lang w:val="es-ES_tradnl"/>
              </w:rPr>
              <w:t xml:space="preserve">:00 pm </w:t>
            </w:r>
            <w:r>
              <w:rPr>
                <w:b/>
                <w:bCs/>
                <w:lang w:val="es-ES_tradnl"/>
              </w:rPr>
              <w:t>6</w:t>
            </w:r>
            <w:r w:rsidRPr="004C253D">
              <w:rPr>
                <w:b/>
                <w:bCs/>
                <w:lang w:val="es-ES_tradnl"/>
              </w:rPr>
              <w:t>:</w:t>
            </w:r>
            <w:r>
              <w:rPr>
                <w:b/>
                <w:bCs/>
                <w:lang w:val="es-ES_tradnl"/>
              </w:rPr>
              <w:t>0</w:t>
            </w:r>
            <w:r w:rsidRPr="004C253D">
              <w:rPr>
                <w:b/>
                <w:bCs/>
                <w:lang w:val="es-ES_tradnl"/>
              </w:rPr>
              <w:t>0 pm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81AF" w14:textId="77777777" w:rsidR="00F21D39" w:rsidRPr="00D04869" w:rsidRDefault="00EF1204" w:rsidP="004C253D">
            <w:pPr>
              <w:jc w:val="center"/>
              <w:rPr>
                <w:color w:val="FF0000"/>
                <w:lang w:val="es-ES_tradnl"/>
              </w:rPr>
            </w:pPr>
            <w:r w:rsidRPr="00BF101B">
              <w:rPr>
                <w:b/>
                <w:bCs/>
                <w:lang w:val="es-ES_tradnl"/>
              </w:rPr>
              <w:t xml:space="preserve">ABC </w:t>
            </w:r>
            <w:r>
              <w:rPr>
                <w:b/>
                <w:bCs/>
                <w:lang w:val="es-ES_tradnl"/>
              </w:rPr>
              <w:t>Cocina Molecular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F176" w14:textId="77777777" w:rsidR="00F21D39" w:rsidRPr="00BF101B" w:rsidRDefault="00F21D39" w:rsidP="004C253D">
            <w:pPr>
              <w:jc w:val="center"/>
              <w:rPr>
                <w:b/>
                <w:bCs/>
                <w:color w:val="FF0000"/>
                <w:lang w:val="es-ES_trad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225E" w14:textId="77777777" w:rsidR="00F21D39" w:rsidRPr="00820834" w:rsidRDefault="00F21D39" w:rsidP="004C253D">
            <w:pPr>
              <w:rPr>
                <w:lang w:val="es-VE"/>
              </w:rPr>
            </w:pP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5C91" w14:textId="77777777" w:rsidR="00F21D39" w:rsidRPr="00820834" w:rsidRDefault="00F21D39" w:rsidP="004C253D">
            <w:pPr>
              <w:jc w:val="center"/>
              <w:rPr>
                <w:b/>
                <w:bCs/>
                <w:lang w:val="es-VE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2082" w14:textId="77777777" w:rsidR="00F21D39" w:rsidRPr="00820834" w:rsidRDefault="00F21D39" w:rsidP="004C253D">
            <w:pPr>
              <w:rPr>
                <w:lang w:val="es-VE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028D" w14:textId="77777777" w:rsidR="00F21D39" w:rsidRPr="00364C08" w:rsidRDefault="00F21D39" w:rsidP="004C253D">
            <w:pPr>
              <w:jc w:val="center"/>
              <w:rPr>
                <w:lang w:val="es-ES_tradnl"/>
              </w:rPr>
            </w:pPr>
          </w:p>
        </w:tc>
      </w:tr>
      <w:tr w:rsidR="00F21D39" w:rsidRPr="00364C08" w14:paraId="75A835A6" w14:textId="77777777" w:rsidTr="001E2801">
        <w:trPr>
          <w:cantSplit/>
          <w:trHeight w:val="306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4F20F88A" w14:textId="77777777" w:rsidR="00F21D39" w:rsidRPr="00922CED" w:rsidRDefault="00F21D39" w:rsidP="004C253D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3EEBB16E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7302A6FE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Lunes </w:t>
            </w:r>
            <w:r w:rsidR="00EF1204">
              <w:rPr>
                <w:b/>
                <w:bCs/>
              </w:rPr>
              <w:t>23/02/2026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7CD5CE7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Martes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C71E2DC" w14:textId="77777777" w:rsidR="00F21D39" w:rsidRDefault="00F21D39" w:rsidP="004C253D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818DCB4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CD7A381" w14:textId="77777777" w:rsidR="00F21D39" w:rsidRDefault="00F21D39" w:rsidP="004C25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Viernes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7A87BF4" w14:textId="77777777" w:rsidR="00F21D39" w:rsidRPr="00704C88" w:rsidRDefault="00F21D39" w:rsidP="004C253D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F21D39" w:rsidRPr="00364C08" w14:paraId="48D07A56" w14:textId="77777777" w:rsidTr="001E2801">
        <w:trPr>
          <w:cantSplit/>
          <w:trHeight w:val="634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511F24BA" w14:textId="77777777" w:rsidR="00F21D39" w:rsidRPr="00922CED" w:rsidRDefault="00F21D39" w:rsidP="004C253D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E47D" w14:textId="77777777" w:rsidR="00F21D39" w:rsidRPr="004C253D" w:rsidRDefault="00456734" w:rsidP="004C253D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3</w:t>
            </w:r>
            <w:r w:rsidRPr="004C253D">
              <w:rPr>
                <w:b/>
                <w:bCs/>
                <w:lang w:val="es-ES_tradnl"/>
              </w:rPr>
              <w:t xml:space="preserve">:00 pm </w:t>
            </w:r>
            <w:r>
              <w:rPr>
                <w:b/>
                <w:bCs/>
                <w:lang w:val="es-ES_tradnl"/>
              </w:rPr>
              <w:t>6</w:t>
            </w:r>
            <w:r w:rsidRPr="004C253D">
              <w:rPr>
                <w:b/>
                <w:bCs/>
                <w:lang w:val="es-ES_tradnl"/>
              </w:rPr>
              <w:t>:</w:t>
            </w:r>
            <w:r>
              <w:rPr>
                <w:b/>
                <w:bCs/>
                <w:lang w:val="es-ES_tradnl"/>
              </w:rPr>
              <w:t>0</w:t>
            </w:r>
            <w:r w:rsidRPr="004C253D">
              <w:rPr>
                <w:b/>
                <w:bCs/>
                <w:lang w:val="es-ES_tradnl"/>
              </w:rPr>
              <w:t>0 pm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5EFD" w14:textId="77777777" w:rsidR="00F21D39" w:rsidRPr="00D04869" w:rsidRDefault="00EF1204" w:rsidP="004C253D">
            <w:pPr>
              <w:jc w:val="center"/>
              <w:rPr>
                <w:color w:val="FF0000"/>
                <w:lang w:val="es-ES_tradnl"/>
              </w:rPr>
            </w:pPr>
            <w:r>
              <w:rPr>
                <w:b/>
                <w:bCs/>
                <w:lang w:val="es-ES_tradnl"/>
              </w:rPr>
              <w:t xml:space="preserve">Taller Sushi  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BFA3" w14:textId="77777777" w:rsidR="00F21D39" w:rsidRPr="00143A8B" w:rsidRDefault="00F21D39" w:rsidP="004C253D">
            <w:pPr>
              <w:jc w:val="center"/>
              <w:rPr>
                <w:b/>
                <w:bCs/>
                <w:color w:val="FF0000"/>
                <w:lang w:val="es-ES_tradn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C51B" w14:textId="77777777" w:rsidR="00F21D39" w:rsidRDefault="00F21D39" w:rsidP="004C253D"/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5E12" w14:textId="77777777" w:rsidR="00F21D39" w:rsidRDefault="00F21D39" w:rsidP="004C253D">
            <w:pPr>
              <w:jc w:val="center"/>
              <w:rPr>
                <w:lang w:val="es-ES_tradnl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BA66" w14:textId="77777777" w:rsidR="00F21D39" w:rsidRDefault="00F21D39" w:rsidP="004C253D"/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9713" w14:textId="77777777" w:rsidR="00F21D39" w:rsidRPr="00364C08" w:rsidRDefault="00F21D39" w:rsidP="004C253D">
            <w:pPr>
              <w:jc w:val="center"/>
              <w:rPr>
                <w:lang w:val="es-ES_tradnl"/>
              </w:rPr>
            </w:pPr>
          </w:p>
        </w:tc>
      </w:tr>
      <w:tr w:rsidR="0023560D" w:rsidRPr="00364C08" w14:paraId="4E90477F" w14:textId="77777777" w:rsidTr="001E2801">
        <w:trPr>
          <w:cantSplit/>
          <w:trHeight w:val="208"/>
        </w:trPr>
        <w:tc>
          <w:tcPr>
            <w:tcW w:w="1410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00F20532" w14:textId="77777777" w:rsidR="0023560D" w:rsidRDefault="0023560D" w:rsidP="007E3A6C">
            <w:pPr>
              <w:jc w:val="center"/>
              <w:rPr>
                <w:b/>
                <w:bCs/>
                <w:lang w:val="es-ES_tradnl"/>
              </w:rPr>
            </w:pPr>
          </w:p>
          <w:p w14:paraId="5FBDFB5F" w14:textId="77777777" w:rsidR="0023560D" w:rsidRDefault="0023560D" w:rsidP="007E3A6C">
            <w:pPr>
              <w:jc w:val="center"/>
              <w:rPr>
                <w:b/>
                <w:bCs/>
                <w:lang w:val="es-ES_tradnl"/>
              </w:rPr>
            </w:pPr>
          </w:p>
          <w:p w14:paraId="16614BCC" w14:textId="77777777" w:rsidR="0023560D" w:rsidRDefault="0023560D" w:rsidP="007E3A6C">
            <w:pPr>
              <w:jc w:val="center"/>
              <w:rPr>
                <w:b/>
                <w:bCs/>
                <w:lang w:val="es-ES_tradnl"/>
              </w:rPr>
            </w:pPr>
          </w:p>
          <w:p w14:paraId="2DA59FB6" w14:textId="77777777" w:rsidR="0023560D" w:rsidRDefault="0023560D" w:rsidP="007E3A6C">
            <w:pPr>
              <w:jc w:val="center"/>
              <w:rPr>
                <w:b/>
                <w:bCs/>
                <w:lang w:val="es-ES_tradnl"/>
              </w:rPr>
            </w:pPr>
          </w:p>
          <w:p w14:paraId="45ECD159" w14:textId="77777777" w:rsidR="0023560D" w:rsidRDefault="0023560D" w:rsidP="007E3A6C">
            <w:pPr>
              <w:jc w:val="center"/>
              <w:rPr>
                <w:b/>
                <w:bCs/>
                <w:lang w:val="es-ES_tradnl"/>
              </w:rPr>
            </w:pPr>
          </w:p>
          <w:p w14:paraId="29282112" w14:textId="77777777" w:rsidR="0023560D" w:rsidRDefault="0023560D" w:rsidP="007E3A6C">
            <w:pPr>
              <w:jc w:val="center"/>
              <w:rPr>
                <w:b/>
                <w:bCs/>
                <w:lang w:val="es-ES_tradnl"/>
              </w:rPr>
            </w:pPr>
          </w:p>
          <w:p w14:paraId="03896BEF" w14:textId="77777777" w:rsidR="0023560D" w:rsidRPr="00922CED" w:rsidRDefault="0023560D" w:rsidP="007E3A6C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MARZO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9FE72BC" w14:textId="77777777" w:rsidR="0023560D" w:rsidRDefault="0023560D" w:rsidP="007E3A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1847801" w14:textId="77777777" w:rsidR="0023560D" w:rsidRDefault="0023560D" w:rsidP="007E3A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Lunes 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11FC92D0" w14:textId="77777777" w:rsidR="0023560D" w:rsidRDefault="0023560D" w:rsidP="007E3A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Martes 04/03/2026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198DDE0" w14:textId="77777777" w:rsidR="0023560D" w:rsidRDefault="0023560D" w:rsidP="007E3A6C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0084A994" w14:textId="77777777" w:rsidR="0023560D" w:rsidRDefault="0023560D" w:rsidP="007E3A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7C6A4603" w14:textId="77777777" w:rsidR="0023560D" w:rsidRDefault="0023560D" w:rsidP="007E3A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Viernes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140CEA96" w14:textId="77777777" w:rsidR="0023560D" w:rsidRPr="00704C88" w:rsidRDefault="0023560D" w:rsidP="007E3A6C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23560D" w:rsidRPr="00364C08" w14:paraId="6441E50D" w14:textId="77777777" w:rsidTr="001E2801">
        <w:trPr>
          <w:cantSplit/>
          <w:trHeight w:val="634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1013A629" w14:textId="77777777" w:rsidR="0023560D" w:rsidRPr="00922CED" w:rsidRDefault="0023560D" w:rsidP="007E3A6C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A3042" w14:textId="77777777" w:rsidR="0023560D" w:rsidRPr="004C253D" w:rsidRDefault="0023560D" w:rsidP="007E3A6C">
            <w:pPr>
              <w:jc w:val="center"/>
              <w:rPr>
                <w:b/>
                <w:bCs/>
                <w:lang w:val="es-ES_tradnl"/>
              </w:rPr>
            </w:pPr>
            <w:r w:rsidRPr="004C253D">
              <w:rPr>
                <w:b/>
                <w:bCs/>
                <w:lang w:val="es-ES_tradnl"/>
              </w:rPr>
              <w:t>2:00 pm 5:30 pm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4B1D" w14:textId="77777777" w:rsidR="0023560D" w:rsidRPr="00D04869" w:rsidRDefault="0023560D" w:rsidP="007E3A6C">
            <w:pPr>
              <w:jc w:val="center"/>
              <w:rPr>
                <w:color w:val="FF0000"/>
                <w:lang w:val="es-ES_tradnl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6A09" w14:textId="77777777" w:rsidR="0023560D" w:rsidRPr="00BF101B" w:rsidRDefault="0023560D" w:rsidP="007E3A6C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 xml:space="preserve">Postres saludales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08E38" w14:textId="77777777" w:rsidR="0023560D" w:rsidRDefault="0023560D" w:rsidP="007E3A6C"/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E7F8" w14:textId="77777777" w:rsidR="0023560D" w:rsidRDefault="0023560D" w:rsidP="007E3A6C">
            <w:pPr>
              <w:jc w:val="center"/>
              <w:rPr>
                <w:lang w:val="es-ES_tradnl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BE9B" w14:textId="77777777" w:rsidR="0023560D" w:rsidRDefault="0023560D" w:rsidP="007E3A6C"/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0BEB" w14:textId="77777777" w:rsidR="0023560D" w:rsidRPr="00364C08" w:rsidRDefault="0023560D" w:rsidP="007E3A6C">
            <w:pPr>
              <w:jc w:val="center"/>
              <w:rPr>
                <w:lang w:val="es-ES_tradnl"/>
              </w:rPr>
            </w:pPr>
          </w:p>
        </w:tc>
      </w:tr>
      <w:tr w:rsidR="0023560D" w:rsidRPr="00364C08" w14:paraId="0E463D36" w14:textId="77777777" w:rsidTr="001E2801">
        <w:trPr>
          <w:cantSplit/>
          <w:trHeight w:val="272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4EFD03C8" w14:textId="77777777" w:rsidR="0023560D" w:rsidRPr="00922CED" w:rsidRDefault="0023560D" w:rsidP="007E0AE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B86E440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60EF47DC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Lunes 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6A4B03E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Martes 10/03/2026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070A14E4" w14:textId="77777777" w:rsidR="0023560D" w:rsidRDefault="0023560D" w:rsidP="007E0AEA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8D0248E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4171821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Viernes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15057AD7" w14:textId="77777777" w:rsidR="0023560D" w:rsidRPr="00704C88" w:rsidRDefault="0023560D" w:rsidP="007E0AEA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23560D" w:rsidRPr="00364C08" w14:paraId="29D9BFED" w14:textId="77777777" w:rsidTr="001E2801">
        <w:trPr>
          <w:cantSplit/>
          <w:trHeight w:val="420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37A6EF73" w14:textId="77777777" w:rsidR="0023560D" w:rsidRPr="00922CED" w:rsidRDefault="0023560D" w:rsidP="007E0AE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D669" w14:textId="77777777" w:rsidR="0023560D" w:rsidRPr="004C253D" w:rsidRDefault="0023560D" w:rsidP="007E0AE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4680" w14:textId="77777777" w:rsidR="0023560D" w:rsidRPr="00D04869" w:rsidRDefault="0023560D" w:rsidP="007E0AEA">
            <w:pPr>
              <w:jc w:val="center"/>
              <w:rPr>
                <w:color w:val="FF0000"/>
                <w:lang w:val="es-ES_tradnl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537F" w14:textId="77777777" w:rsidR="0023560D" w:rsidRPr="00BF101B" w:rsidRDefault="0023560D" w:rsidP="007E0AEA">
            <w:pPr>
              <w:jc w:val="center"/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Comida española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1569" w14:textId="77777777" w:rsidR="0023560D" w:rsidRDefault="0023560D" w:rsidP="007E0AEA"/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5B05" w14:textId="77777777" w:rsidR="0023560D" w:rsidRDefault="0023560D" w:rsidP="007E0AEA">
            <w:pPr>
              <w:jc w:val="center"/>
              <w:rPr>
                <w:lang w:val="es-ES_tradnl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D503" w14:textId="77777777" w:rsidR="0023560D" w:rsidRDefault="0023560D" w:rsidP="007E0AEA"/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BA38" w14:textId="77777777" w:rsidR="0023560D" w:rsidRPr="00364C08" w:rsidRDefault="0023560D" w:rsidP="007E0AEA">
            <w:pPr>
              <w:jc w:val="center"/>
              <w:rPr>
                <w:lang w:val="es-ES_tradnl"/>
              </w:rPr>
            </w:pPr>
          </w:p>
        </w:tc>
      </w:tr>
      <w:tr w:rsidR="0023560D" w:rsidRPr="00364C08" w14:paraId="1809A78B" w14:textId="77777777" w:rsidTr="001E2801">
        <w:trPr>
          <w:cantSplit/>
          <w:trHeight w:val="372"/>
        </w:trPr>
        <w:tc>
          <w:tcPr>
            <w:tcW w:w="14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21A4A8D0" w14:textId="77777777" w:rsidR="0023560D" w:rsidRPr="00922CED" w:rsidRDefault="0023560D" w:rsidP="007E0AE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4ECF281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Hora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1200884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Lunes 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54F39EFF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Martes 24/03/2026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1277DD2" w14:textId="77777777" w:rsidR="0023560D" w:rsidRDefault="0023560D" w:rsidP="007E0AEA">
            <w:pPr>
              <w:jc w:val="center"/>
              <w:rPr>
                <w:b/>
                <w:bCs/>
              </w:rPr>
            </w:pPr>
            <w:r w:rsidRPr="00F30249">
              <w:rPr>
                <w:b/>
                <w:bCs/>
                <w:lang w:val="es-VE"/>
              </w:rPr>
              <w:t>Miércoles</w:t>
            </w:r>
          </w:p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0312AB52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Jueves 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7E432DF2" w14:textId="77777777" w:rsidR="0023560D" w:rsidRDefault="0023560D" w:rsidP="007E0A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Viernes 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72468FDB" w14:textId="77777777" w:rsidR="0023560D" w:rsidRPr="00704C88" w:rsidRDefault="0023560D" w:rsidP="007E0AEA">
            <w:pPr>
              <w:jc w:val="center"/>
              <w:rPr>
                <w:b/>
                <w:bCs/>
                <w:lang w:val="es-VE"/>
              </w:rPr>
            </w:pPr>
            <w:r w:rsidRPr="00704C88">
              <w:rPr>
                <w:b/>
                <w:bCs/>
                <w:lang w:val="es-VE"/>
              </w:rPr>
              <w:t xml:space="preserve">Sábado </w:t>
            </w:r>
          </w:p>
        </w:tc>
      </w:tr>
      <w:tr w:rsidR="0023560D" w:rsidRPr="00364C08" w14:paraId="20DB9448" w14:textId="77777777" w:rsidTr="001E2801">
        <w:trPr>
          <w:cantSplit/>
          <w:trHeight w:val="372"/>
        </w:trPr>
        <w:tc>
          <w:tcPr>
            <w:tcW w:w="1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456D3106" w14:textId="77777777" w:rsidR="0023560D" w:rsidRPr="00922CED" w:rsidRDefault="0023560D" w:rsidP="007E0AE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8F7F" w14:textId="77777777" w:rsidR="0023560D" w:rsidRPr="004C253D" w:rsidRDefault="0023560D" w:rsidP="007E0AEA">
            <w:pPr>
              <w:jc w:val="center"/>
              <w:rPr>
                <w:b/>
                <w:bCs/>
                <w:lang w:val="es-ES_tradnl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A639" w14:textId="77777777" w:rsidR="0023560D" w:rsidRPr="00D04869" w:rsidRDefault="0023560D" w:rsidP="007E0AEA">
            <w:pPr>
              <w:jc w:val="center"/>
              <w:rPr>
                <w:color w:val="FF0000"/>
                <w:lang w:val="es-ES_tradnl"/>
              </w:rPr>
            </w:pP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9D31" w14:textId="77777777" w:rsidR="0023560D" w:rsidRPr="00BF101B" w:rsidRDefault="0023560D" w:rsidP="0023560D">
            <w:pPr>
              <w:rPr>
                <w:b/>
                <w:bCs/>
                <w:lang w:val="es-ES_tradnl"/>
              </w:rPr>
            </w:pPr>
            <w:r>
              <w:rPr>
                <w:b/>
                <w:bCs/>
                <w:lang w:val="es-ES_tradnl"/>
              </w:rPr>
              <w:t>Taller de marketing gastronómico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3B64" w14:textId="77777777" w:rsidR="0023560D" w:rsidRDefault="0023560D" w:rsidP="007E0AEA"/>
        </w:tc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35F5" w14:textId="77777777" w:rsidR="0023560D" w:rsidRDefault="0023560D" w:rsidP="007E0AEA">
            <w:pPr>
              <w:jc w:val="center"/>
              <w:rPr>
                <w:lang w:val="es-ES_tradnl"/>
              </w:rPr>
            </w:pP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CE8D" w14:textId="77777777" w:rsidR="0023560D" w:rsidRDefault="0023560D" w:rsidP="007E0AEA"/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A2D4" w14:textId="77777777" w:rsidR="0023560D" w:rsidRPr="00364C08" w:rsidRDefault="0023560D" w:rsidP="007E0AEA">
            <w:pPr>
              <w:jc w:val="center"/>
              <w:rPr>
                <w:lang w:val="es-ES_tradnl"/>
              </w:rPr>
            </w:pPr>
          </w:p>
        </w:tc>
      </w:tr>
    </w:tbl>
    <w:tbl>
      <w:tblPr>
        <w:tblStyle w:val="Tablaconcuadrcula"/>
        <w:tblpPr w:leftFromText="141" w:rightFromText="141" w:horzAnchor="margin" w:tblpY="2340"/>
        <w:tblW w:w="0" w:type="auto"/>
        <w:tblLook w:val="04A0" w:firstRow="1" w:lastRow="0" w:firstColumn="1" w:lastColumn="0" w:noHBand="0" w:noVBand="1"/>
      </w:tblPr>
      <w:tblGrid>
        <w:gridCol w:w="7912"/>
        <w:gridCol w:w="7913"/>
      </w:tblGrid>
      <w:tr w:rsidR="00A76735" w:rsidRPr="00BD1A2E" w14:paraId="76C3C3FA" w14:textId="77777777" w:rsidTr="00E145CB">
        <w:tc>
          <w:tcPr>
            <w:tcW w:w="7912" w:type="dxa"/>
            <w:shd w:val="clear" w:color="auto" w:fill="FCF1E0"/>
          </w:tcPr>
          <w:p w14:paraId="22D44BF9" w14:textId="77777777" w:rsidR="00A76735" w:rsidRPr="00756788" w:rsidRDefault="00E87509" w:rsidP="00E145CB">
            <w:pPr>
              <w:rPr>
                <w:lang w:val="es-ES_tradnl"/>
              </w:rPr>
            </w:pPr>
            <w:r w:rsidRPr="00756788">
              <w:rPr>
                <w:lang w:val="es-ES_tradnl"/>
              </w:rPr>
              <w:lastRenderedPageBreak/>
              <w:t>NOMBRE DEL TALLER</w:t>
            </w:r>
          </w:p>
        </w:tc>
        <w:tc>
          <w:tcPr>
            <w:tcW w:w="7913" w:type="dxa"/>
            <w:shd w:val="clear" w:color="auto" w:fill="FCF1E0"/>
          </w:tcPr>
          <w:p w14:paraId="457363AD" w14:textId="77777777" w:rsidR="00A76735" w:rsidRPr="00756788" w:rsidRDefault="00E87509" w:rsidP="00E145CB">
            <w:pPr>
              <w:rPr>
                <w:lang w:val="es-ES_tradnl"/>
              </w:rPr>
            </w:pPr>
            <w:r w:rsidRPr="00756788">
              <w:rPr>
                <w:lang w:val="es-ES_tradnl"/>
              </w:rPr>
              <w:t>MENSAJE SUGERIDO PARA CADA TALLER</w:t>
            </w:r>
          </w:p>
        </w:tc>
      </w:tr>
      <w:tr w:rsidR="00E87509" w:rsidRPr="00BD1A2E" w14:paraId="0B904A26" w14:textId="77777777" w:rsidTr="00E145CB">
        <w:tc>
          <w:tcPr>
            <w:tcW w:w="7912" w:type="dxa"/>
          </w:tcPr>
          <w:p w14:paraId="4F424FBF" w14:textId="77777777" w:rsidR="00E87509" w:rsidRPr="00756788" w:rsidRDefault="00E87509" w:rsidP="00E145CB">
            <w:pPr>
              <w:rPr>
                <w:lang w:val="es-ES_tradnl"/>
              </w:rPr>
            </w:pPr>
          </w:p>
          <w:p w14:paraId="3DFA2B07" w14:textId="77777777" w:rsidR="00820834" w:rsidRPr="00756788" w:rsidRDefault="00820834" w:rsidP="00E145CB">
            <w:pPr>
              <w:rPr>
                <w:lang w:val="es-ES_tradnl"/>
              </w:rPr>
            </w:pPr>
          </w:p>
          <w:p w14:paraId="415180D0" w14:textId="77777777" w:rsidR="00820834" w:rsidRPr="00756788" w:rsidRDefault="00820834" w:rsidP="00E145CB">
            <w:pPr>
              <w:rPr>
                <w:lang w:val="es-ES_tradnl"/>
              </w:rPr>
            </w:pPr>
            <w:r w:rsidRPr="00756788">
              <w:rPr>
                <w:b/>
                <w:bCs/>
                <w:lang w:val="es-ES_tradnl"/>
              </w:rPr>
              <w:t xml:space="preserve">TALLER DE SUSHI </w:t>
            </w:r>
          </w:p>
        </w:tc>
        <w:tc>
          <w:tcPr>
            <w:tcW w:w="7913" w:type="dxa"/>
          </w:tcPr>
          <w:p w14:paraId="6EC77A29" w14:textId="77777777" w:rsidR="00820834" w:rsidRPr="000762C6" w:rsidRDefault="00820834" w:rsidP="00E145CB">
            <w:pPr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0762C6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¡Domina el arte del sushi en un taller que despierta tus sentidos: ¡arroz perfecto, pescados frescos que se deshacen en la boca y sabores explosivos que fusionan Japón con el Pacífico! Imagina crear rolls crujientes, platos que dejan a todos boquiabiertos</w:t>
            </w:r>
            <w:r w:rsidR="00FB7F57" w:rsidRPr="000762C6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.</w:t>
            </w:r>
            <w:r w:rsidRPr="000762C6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 xml:space="preserve"> no es comida, es una experiencia adictiva que transforma tu cocina para siempre</w:t>
            </w:r>
            <w:r w:rsidR="00FB7F57" w:rsidRPr="000762C6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.</w:t>
            </w:r>
          </w:p>
          <w:p w14:paraId="75A6657C" w14:textId="77777777" w:rsidR="00E87509" w:rsidRPr="000762C6" w:rsidRDefault="00820834" w:rsidP="00E145CB">
            <w:pPr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</w:pPr>
            <w:r w:rsidRPr="000762C6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¡Cupo limitado! Inscríbete YA y lleva el océano a tu mesa:  ¿Listo para saborear el éxito?</w:t>
            </w:r>
            <w:r w:rsidR="00756788" w:rsidRPr="000762C6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 xml:space="preserve"> </w:t>
            </w:r>
          </w:p>
        </w:tc>
      </w:tr>
      <w:tr w:rsidR="00E87509" w:rsidRPr="00BD1A2E" w14:paraId="61597869" w14:textId="77777777" w:rsidTr="00E145CB">
        <w:tc>
          <w:tcPr>
            <w:tcW w:w="7912" w:type="dxa"/>
          </w:tcPr>
          <w:p w14:paraId="39795046" w14:textId="77777777" w:rsidR="00820834" w:rsidRPr="00756788" w:rsidRDefault="00820834" w:rsidP="00E145CB">
            <w:pPr>
              <w:rPr>
                <w:b/>
                <w:bCs/>
                <w:lang w:val="es-ES_tradnl"/>
              </w:rPr>
            </w:pPr>
          </w:p>
          <w:p w14:paraId="7E09574E" w14:textId="77777777" w:rsidR="00E87509" w:rsidRPr="00756788" w:rsidRDefault="00820834" w:rsidP="00E145CB">
            <w:pPr>
              <w:rPr>
                <w:lang w:val="es-ES_tradnl"/>
              </w:rPr>
            </w:pPr>
            <w:r w:rsidRPr="00756788">
              <w:rPr>
                <w:b/>
                <w:bCs/>
                <w:lang w:val="es-ES_tradnl"/>
              </w:rPr>
              <w:t>TALLER COMIDA SALUDABLES Y ENSALADAS</w:t>
            </w:r>
          </w:p>
        </w:tc>
        <w:tc>
          <w:tcPr>
            <w:tcW w:w="7913" w:type="dxa"/>
          </w:tcPr>
          <w:p w14:paraId="47674F49" w14:textId="77777777" w:rsidR="00E87509" w:rsidRPr="000762C6" w:rsidRDefault="00820834" w:rsidP="00E145CB">
            <w:pPr>
              <w:spacing w:before="105" w:after="105" w:line="360" w:lineRule="auto"/>
              <w:rPr>
                <w:rFonts w:ascii="Times New Roman" w:hAnsi="Times New Roman" w:cs="Times New Roman"/>
                <w:sz w:val="22"/>
                <w:szCs w:val="22"/>
                <w:lang w:val="es-VE"/>
              </w:rPr>
            </w:pPr>
            <w:r w:rsidRPr="000762C6">
              <w:rPr>
                <w:rFonts w:ascii="Times New Roman" w:eastAsia="inter" w:hAnsi="Times New Roman" w:cs="Times New Roman"/>
                <w:color w:val="000000"/>
                <w:sz w:val="22"/>
                <w:szCs w:val="22"/>
                <w:lang w:val="es-VE"/>
              </w:rPr>
              <w:t>"Descubre el poder de comer bien sin complicaciones"</w:t>
            </w:r>
          </w:p>
        </w:tc>
      </w:tr>
      <w:tr w:rsidR="00E87509" w:rsidRPr="00BD1A2E" w14:paraId="5FDC2474" w14:textId="77777777" w:rsidTr="00E145CB">
        <w:tc>
          <w:tcPr>
            <w:tcW w:w="7912" w:type="dxa"/>
          </w:tcPr>
          <w:p w14:paraId="406D4CA1" w14:textId="77777777" w:rsidR="00E87509" w:rsidRDefault="00E87509" w:rsidP="00E145CB">
            <w:pPr>
              <w:rPr>
                <w:lang w:val="es-ES_tradnl"/>
              </w:rPr>
            </w:pPr>
          </w:p>
          <w:p w14:paraId="3C219953" w14:textId="77777777" w:rsidR="00756788" w:rsidRPr="00756788" w:rsidRDefault="00756788" w:rsidP="00E145CB">
            <w:pPr>
              <w:rPr>
                <w:lang w:val="es-ES_tradnl"/>
              </w:rPr>
            </w:pPr>
            <w:r w:rsidRPr="00BF101B">
              <w:rPr>
                <w:b/>
                <w:bCs/>
                <w:lang w:val="es-ES_tradnl"/>
              </w:rPr>
              <w:t>ABC COCINA MOLECULAR</w:t>
            </w:r>
          </w:p>
        </w:tc>
        <w:tc>
          <w:tcPr>
            <w:tcW w:w="7913" w:type="dxa"/>
          </w:tcPr>
          <w:p w14:paraId="7003E103" w14:textId="77777777" w:rsidR="00E87509" w:rsidRPr="000762C6" w:rsidRDefault="00820834" w:rsidP="00E145CB">
            <w:pPr>
              <w:rPr>
                <w:rFonts w:ascii="Times New Roman" w:hAnsi="Times New Roman" w:cs="Times New Roman"/>
                <w:sz w:val="22"/>
                <w:szCs w:val="22"/>
                <w:lang w:val="es-VE"/>
              </w:rPr>
            </w:pPr>
            <w:r w:rsidRPr="000762C6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>¡Revuelve la ciencia en tu cocina con el Taller ABC Cocina Molecular: esferificaciones que estallan sabor, espumas etéreas y geles que desafían la gravedad! Domina técnicas básicas</w:t>
            </w:r>
            <w:r w:rsidR="00756788" w:rsidRPr="000762C6">
              <w:rPr>
                <w:rFonts w:ascii="Times New Roman" w:hAnsi="Times New Roman" w:cs="Times New Roman"/>
                <w:sz w:val="22"/>
                <w:szCs w:val="22"/>
                <w:lang w:val="es-ES_tradnl"/>
              </w:rPr>
              <w:t xml:space="preserve">. </w:t>
            </w:r>
            <w:r w:rsidR="00756788" w:rsidRPr="000762C6">
              <w:rPr>
                <w:rFonts w:ascii="Times New Roman" w:eastAsia="inter" w:hAnsi="Times New Roman" w:cs="Times New Roman"/>
                <w:b/>
                <w:color w:val="000000"/>
                <w:sz w:val="22"/>
                <w:szCs w:val="22"/>
                <w:lang w:val="es-VE"/>
              </w:rPr>
              <w:t>¡Cupo limitado!</w:t>
            </w:r>
            <w:r w:rsidR="00756788" w:rsidRPr="000762C6">
              <w:rPr>
                <w:rFonts w:ascii="Times New Roman" w:eastAsia="inter" w:hAnsi="Times New Roman" w:cs="Times New Roman"/>
                <w:color w:val="000000"/>
                <w:sz w:val="22"/>
                <w:szCs w:val="22"/>
                <w:lang w:val="es-VE"/>
              </w:rPr>
              <w:t xml:space="preserve"> Inscríbete YA y crea magia gastronómica</w:t>
            </w:r>
          </w:p>
        </w:tc>
      </w:tr>
      <w:tr w:rsidR="00E87509" w:rsidRPr="00BD1A2E" w14:paraId="7232AEEA" w14:textId="77777777" w:rsidTr="00E145CB">
        <w:tc>
          <w:tcPr>
            <w:tcW w:w="7912" w:type="dxa"/>
          </w:tcPr>
          <w:p w14:paraId="1B6F536E" w14:textId="77777777" w:rsidR="00E87509" w:rsidRPr="00756788" w:rsidRDefault="00B00B64" w:rsidP="00E145CB">
            <w:pPr>
              <w:rPr>
                <w:lang w:val="es-ES_tradnl"/>
              </w:rPr>
            </w:pPr>
            <w:r>
              <w:rPr>
                <w:b/>
                <w:bCs/>
                <w:lang w:val="es-ES_tradnl"/>
              </w:rPr>
              <w:t>POSTRES SALUDALES</w:t>
            </w:r>
          </w:p>
        </w:tc>
        <w:tc>
          <w:tcPr>
            <w:tcW w:w="7913" w:type="dxa"/>
          </w:tcPr>
          <w:p w14:paraId="18E05BE9" w14:textId="77777777" w:rsidR="00E87509" w:rsidRPr="000762C6" w:rsidRDefault="00B00B64" w:rsidP="00E145CB">
            <w:pPr>
              <w:rPr>
                <w:rFonts w:ascii="Times New Roman" w:hAnsi="Times New Roman" w:cs="Times New Roman"/>
                <w:sz w:val="22"/>
                <w:szCs w:val="22"/>
                <w:lang w:val="es-VE"/>
              </w:rPr>
            </w:pPr>
            <w:r w:rsidRPr="000762C6">
              <w:rPr>
                <w:rFonts w:ascii="Times New Roman" w:eastAsia="inter" w:hAnsi="Times New Roman" w:cs="Times New Roman"/>
                <w:color w:val="000000"/>
                <w:sz w:val="22"/>
                <w:szCs w:val="22"/>
                <w:lang w:val="es-VE"/>
              </w:rPr>
              <w:t>Taller práctico donde aprenderás postres sin azúcar, sin harinas refinadas y con ingredientes naturales, ideales para mantenerte sano sin renunciar a lo dulce</w:t>
            </w:r>
          </w:p>
        </w:tc>
      </w:tr>
      <w:tr w:rsidR="00E87509" w:rsidRPr="00BD1A2E" w14:paraId="1C2519D1" w14:textId="77777777" w:rsidTr="00E145CB">
        <w:tc>
          <w:tcPr>
            <w:tcW w:w="7912" w:type="dxa"/>
          </w:tcPr>
          <w:p w14:paraId="1D6D4CD5" w14:textId="77777777" w:rsidR="00E87509" w:rsidRPr="00756788" w:rsidRDefault="00BA3AF6" w:rsidP="00E145CB">
            <w:pPr>
              <w:rPr>
                <w:lang w:val="es-ES_tradnl"/>
              </w:rPr>
            </w:pPr>
            <w:r>
              <w:rPr>
                <w:b/>
                <w:bCs/>
                <w:lang w:val="es-ES_tradnl"/>
              </w:rPr>
              <w:t>COMIDA ESPAÑOLA</w:t>
            </w:r>
          </w:p>
        </w:tc>
        <w:tc>
          <w:tcPr>
            <w:tcW w:w="7913" w:type="dxa"/>
          </w:tcPr>
          <w:p w14:paraId="05294ABE" w14:textId="77777777" w:rsidR="00E87509" w:rsidRPr="000762C6" w:rsidRDefault="00E87509" w:rsidP="00E145CB">
            <w:pPr>
              <w:rPr>
                <w:rFonts w:ascii="Times New Roman" w:hAnsi="Times New Roman" w:cs="Times New Roman"/>
                <w:sz w:val="22"/>
                <w:szCs w:val="22"/>
                <w:lang w:val="es-VE"/>
              </w:rPr>
            </w:pPr>
          </w:p>
        </w:tc>
      </w:tr>
      <w:tr w:rsidR="00E87509" w:rsidRPr="00BD1A2E" w14:paraId="3BBDD2B8" w14:textId="77777777" w:rsidTr="00E145CB">
        <w:tc>
          <w:tcPr>
            <w:tcW w:w="7912" w:type="dxa"/>
          </w:tcPr>
          <w:p w14:paraId="565C22A5" w14:textId="77777777" w:rsidR="00E87509" w:rsidRPr="00756788" w:rsidRDefault="00BA3AF6" w:rsidP="00E145CB">
            <w:pPr>
              <w:rPr>
                <w:lang w:val="es-ES_tradnl"/>
              </w:rPr>
            </w:pPr>
            <w:r>
              <w:rPr>
                <w:b/>
                <w:bCs/>
                <w:lang w:val="es-ES_tradnl"/>
              </w:rPr>
              <w:t xml:space="preserve">TALLER </w:t>
            </w:r>
            <w:r w:rsidRPr="00A76735">
              <w:rPr>
                <w:b/>
                <w:bCs/>
                <w:lang w:val="es-ES_tradnl"/>
              </w:rPr>
              <w:t>MARKETING</w:t>
            </w:r>
            <w:r>
              <w:rPr>
                <w:b/>
                <w:bCs/>
                <w:lang w:val="es-ES_tradnl"/>
              </w:rPr>
              <w:t xml:space="preserve"> GASTRONÓMICO</w:t>
            </w:r>
          </w:p>
        </w:tc>
        <w:tc>
          <w:tcPr>
            <w:tcW w:w="7913" w:type="dxa"/>
          </w:tcPr>
          <w:p w14:paraId="27A9E4DE" w14:textId="77777777" w:rsidR="00E87509" w:rsidRPr="000762C6" w:rsidRDefault="00BA3AF6" w:rsidP="00E145CB">
            <w:pPr>
              <w:rPr>
                <w:rFonts w:ascii="Times New Roman" w:hAnsi="Times New Roman" w:cs="Times New Roman"/>
                <w:sz w:val="22"/>
                <w:szCs w:val="22"/>
                <w:lang w:val="es-VE"/>
              </w:rPr>
            </w:pPr>
            <w:r w:rsidRPr="000762C6">
              <w:rPr>
                <w:rFonts w:ascii="Times New Roman" w:eastAsia="inter" w:hAnsi="Times New Roman" w:cs="Times New Roman"/>
                <w:color w:val="000000"/>
                <w:sz w:val="22"/>
                <w:szCs w:val="22"/>
                <w:lang w:val="es-VE"/>
              </w:rPr>
              <w:t>¡Convierte tu pasión culinaria en negocio exitoso con el Taller de Marketing Gastronómico: diseña planes digitales que llenen mesas, domina redes sociales con food styling irresistible y neuromarketing para multiplicar ventas</w:t>
            </w:r>
          </w:p>
        </w:tc>
      </w:tr>
    </w:tbl>
    <w:p w14:paraId="7C49ADEA" w14:textId="77777777" w:rsidR="00663C88" w:rsidRDefault="00663C88">
      <w:pPr>
        <w:rPr>
          <w:lang w:val="es-ES_tradnl"/>
        </w:rPr>
      </w:pPr>
    </w:p>
    <w:p w14:paraId="31A1D861" w14:textId="77777777" w:rsidR="00BD34B2" w:rsidRDefault="00E145CB">
      <w:pPr>
        <w:rPr>
          <w:lang w:val="es-ES_tradnl"/>
        </w:rPr>
      </w:pPr>
      <w:r w:rsidRPr="00364C08">
        <w:rPr>
          <w:b/>
          <w:bCs/>
          <w:noProof/>
          <w:sz w:val="36"/>
          <w:szCs w:val="24"/>
          <w:lang w:val="es-ES"/>
        </w:rPr>
        <w:drawing>
          <wp:inline distT="0" distB="0" distL="0" distR="0" wp14:anchorId="14CD6DAC" wp14:editId="27F52A0A">
            <wp:extent cx="2587883" cy="381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921" cy="38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CA25" w14:textId="77777777" w:rsidR="00E145CB" w:rsidRDefault="00E145CB" w:rsidP="00E145CB">
      <w:pPr>
        <w:tabs>
          <w:tab w:val="right" w:pos="10800"/>
        </w:tabs>
        <w:rPr>
          <w:b/>
          <w:bCs/>
          <w:sz w:val="36"/>
          <w:szCs w:val="24"/>
          <w:lang w:val="es-ES"/>
        </w:rPr>
      </w:pPr>
      <w:r>
        <w:rPr>
          <w:rFonts w:ascii="Arial Black" w:hAnsi="Arial Black"/>
          <w:color w:val="808080"/>
          <w:sz w:val="56"/>
          <w:szCs w:val="24"/>
          <w:lang w:val="es-ES"/>
        </w:rPr>
        <w:t>TALLERES ENERO A MARZO 2026</w:t>
      </w:r>
    </w:p>
    <w:p w14:paraId="1EB5BD2B" w14:textId="77777777" w:rsidR="00E145CB" w:rsidRDefault="00E145CB" w:rsidP="00E145CB">
      <w:pPr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>Formando artistas culinarios</w:t>
      </w:r>
    </w:p>
    <w:p w14:paraId="3D26D84A" w14:textId="77777777" w:rsidR="00E145CB" w:rsidRDefault="00E145CB" w:rsidP="00E145CB">
      <w:pPr>
        <w:rPr>
          <w:lang w:val="es-ES"/>
        </w:rPr>
      </w:pPr>
    </w:p>
    <w:p w14:paraId="1644552B" w14:textId="77777777" w:rsidR="00E145CB" w:rsidRDefault="00E145CB" w:rsidP="00E145CB">
      <w:pPr>
        <w:rPr>
          <w:lang w:val="es-ES"/>
        </w:rPr>
      </w:pPr>
      <w:r>
        <w:rPr>
          <w:lang w:val="es-ES"/>
        </w:rPr>
        <w:t>Talleres para la venta</w:t>
      </w:r>
    </w:p>
    <w:p w14:paraId="568414A2" w14:textId="77777777" w:rsidR="00E145CB" w:rsidRDefault="00E145CB" w:rsidP="00E145CB">
      <w:pPr>
        <w:rPr>
          <w:lang w:val="es-ES"/>
        </w:rPr>
      </w:pPr>
    </w:p>
    <w:p w14:paraId="241865AB" w14:textId="77777777" w:rsidR="00BD34B2" w:rsidRDefault="00BD34B2">
      <w:pPr>
        <w:rPr>
          <w:lang w:val="es-ES_tradnl"/>
        </w:rPr>
      </w:pPr>
    </w:p>
    <w:p w14:paraId="57010A4A" w14:textId="77777777" w:rsidR="00BD34B2" w:rsidRDefault="00BD34B2">
      <w:pPr>
        <w:rPr>
          <w:lang w:val="es-ES_tradnl"/>
        </w:rPr>
      </w:pPr>
    </w:p>
    <w:p w14:paraId="5DF4A96C" w14:textId="77777777" w:rsidR="00BD34B2" w:rsidRDefault="00BD34B2">
      <w:pPr>
        <w:rPr>
          <w:lang w:val="es-ES_tradnl"/>
        </w:rPr>
      </w:pPr>
    </w:p>
    <w:p w14:paraId="0E148DB2" w14:textId="77777777" w:rsidR="00BD34B2" w:rsidRDefault="00BD34B2">
      <w:pPr>
        <w:rPr>
          <w:lang w:val="es-ES_tradnl"/>
        </w:rPr>
      </w:pPr>
    </w:p>
    <w:p w14:paraId="458CAA00" w14:textId="77777777" w:rsidR="00BD34B2" w:rsidRDefault="00BD34B2">
      <w:pPr>
        <w:rPr>
          <w:lang w:val="es-ES_tradnl"/>
        </w:rPr>
      </w:pPr>
    </w:p>
    <w:p w14:paraId="40628EA7" w14:textId="77777777" w:rsidR="00AE5D43" w:rsidRDefault="00AE5D43">
      <w:pPr>
        <w:rPr>
          <w:lang w:val="es-ES_tradnl"/>
        </w:rPr>
      </w:pPr>
    </w:p>
    <w:p w14:paraId="20076F8A" w14:textId="77777777" w:rsidR="00AE5D43" w:rsidRDefault="00AE5D43">
      <w:pPr>
        <w:rPr>
          <w:lang w:val="es-ES_tradnl"/>
        </w:rPr>
      </w:pPr>
    </w:p>
    <w:p w14:paraId="584ED6ED" w14:textId="77777777" w:rsidR="00AE5D43" w:rsidRDefault="00AE5D43">
      <w:pPr>
        <w:rPr>
          <w:lang w:val="es-ES_tradnl"/>
        </w:rPr>
      </w:pPr>
    </w:p>
    <w:p w14:paraId="63981B1C" w14:textId="77777777" w:rsidR="00AE5D43" w:rsidRDefault="00AE5D43">
      <w:pPr>
        <w:rPr>
          <w:lang w:val="es-ES_tradnl"/>
        </w:rPr>
      </w:pPr>
    </w:p>
    <w:p w14:paraId="5D54F948" w14:textId="77777777" w:rsidR="00AE5D43" w:rsidRDefault="00AE5D43">
      <w:pPr>
        <w:rPr>
          <w:lang w:val="es-ES_tradnl"/>
        </w:rPr>
      </w:pPr>
    </w:p>
    <w:p w14:paraId="1FEC1F84" w14:textId="77777777" w:rsidR="00AE5D43" w:rsidRDefault="00AE5D43">
      <w:pPr>
        <w:rPr>
          <w:lang w:val="es-ES_tradnl"/>
        </w:rPr>
      </w:pPr>
    </w:p>
    <w:p w14:paraId="4081D50F" w14:textId="77777777" w:rsidR="00AE5D43" w:rsidRDefault="00AE5D43">
      <w:pPr>
        <w:rPr>
          <w:lang w:val="es-ES_tradnl"/>
        </w:rPr>
      </w:pPr>
    </w:p>
    <w:p w14:paraId="4FD76C93" w14:textId="77777777" w:rsidR="00AE5D43" w:rsidRDefault="00AE5D43">
      <w:pPr>
        <w:rPr>
          <w:lang w:val="es-ES_tradnl"/>
        </w:rPr>
      </w:pPr>
    </w:p>
    <w:p w14:paraId="166D3239" w14:textId="77777777" w:rsidR="00AE5D43" w:rsidRDefault="00AE5D43">
      <w:pPr>
        <w:rPr>
          <w:lang w:val="es-ES_tradnl"/>
        </w:rPr>
      </w:pPr>
    </w:p>
    <w:p w14:paraId="762C80FB" w14:textId="77777777" w:rsidR="00BD34B2" w:rsidRDefault="00BD34B2">
      <w:pPr>
        <w:rPr>
          <w:lang w:val="es-ES_tradnl"/>
        </w:rPr>
      </w:pPr>
    </w:p>
    <w:p w14:paraId="245D19F1" w14:textId="77777777" w:rsidR="00E145CB" w:rsidRDefault="00B90E94" w:rsidP="00E145CB">
      <w:pPr>
        <w:tabs>
          <w:tab w:val="right" w:pos="10800"/>
        </w:tabs>
        <w:rPr>
          <w:rFonts w:ascii="Arial Black" w:hAnsi="Arial Black"/>
          <w:color w:val="808080"/>
          <w:sz w:val="56"/>
          <w:szCs w:val="24"/>
          <w:lang w:val="es-ES"/>
        </w:rPr>
      </w:pPr>
      <w:r w:rsidRPr="00364C08">
        <w:rPr>
          <w:b/>
          <w:bCs/>
          <w:noProof/>
          <w:sz w:val="36"/>
          <w:szCs w:val="24"/>
          <w:lang w:val="es-ES"/>
        </w:rPr>
        <w:lastRenderedPageBreak/>
        <w:drawing>
          <wp:inline distT="0" distB="0" distL="0" distR="0" wp14:anchorId="035A9136" wp14:editId="44817459">
            <wp:extent cx="2587883" cy="381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921" cy="38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45CB">
        <w:rPr>
          <w:rFonts w:ascii="Arial Black" w:hAnsi="Arial Black"/>
          <w:color w:val="808080"/>
          <w:sz w:val="56"/>
          <w:szCs w:val="24"/>
          <w:lang w:val="es-ES"/>
        </w:rPr>
        <w:tab/>
      </w:r>
    </w:p>
    <w:p w14:paraId="22B8F6AA" w14:textId="77777777" w:rsidR="00B90E94" w:rsidRDefault="00B90E94" w:rsidP="00E145CB">
      <w:pPr>
        <w:tabs>
          <w:tab w:val="right" w:pos="10800"/>
        </w:tabs>
        <w:rPr>
          <w:rFonts w:ascii="Arial Black" w:hAnsi="Arial Black"/>
          <w:color w:val="808080"/>
          <w:sz w:val="56"/>
          <w:szCs w:val="24"/>
          <w:lang w:val="es-ES"/>
        </w:rPr>
      </w:pPr>
    </w:p>
    <w:p w14:paraId="2CDB8F82" w14:textId="77777777" w:rsidR="00B90E94" w:rsidRDefault="000762C6" w:rsidP="00B90E94">
      <w:pPr>
        <w:tabs>
          <w:tab w:val="right" w:pos="10800"/>
        </w:tabs>
        <w:rPr>
          <w:b/>
          <w:bCs/>
          <w:sz w:val="36"/>
          <w:szCs w:val="24"/>
          <w:lang w:val="es-ES"/>
        </w:rPr>
      </w:pPr>
      <w:r>
        <w:rPr>
          <w:rFonts w:ascii="Arial Black" w:hAnsi="Arial Black"/>
          <w:color w:val="808080"/>
          <w:sz w:val="56"/>
          <w:szCs w:val="24"/>
          <w:lang w:val="es-ES"/>
        </w:rPr>
        <w:t xml:space="preserve">Grilla </w:t>
      </w:r>
    </w:p>
    <w:p w14:paraId="7E1D2718" w14:textId="77777777" w:rsidR="00B90E94" w:rsidRDefault="00B90E94" w:rsidP="00E145CB">
      <w:pPr>
        <w:tabs>
          <w:tab w:val="right" w:pos="10800"/>
        </w:tabs>
        <w:rPr>
          <w:b/>
          <w:bCs/>
          <w:sz w:val="36"/>
          <w:szCs w:val="24"/>
          <w:lang w:val="es-ES"/>
        </w:rPr>
      </w:pPr>
    </w:p>
    <w:p w14:paraId="3F71BEC0" w14:textId="77777777" w:rsidR="00E145CB" w:rsidRDefault="00E145CB" w:rsidP="00E145CB">
      <w:pPr>
        <w:rPr>
          <w:b/>
          <w:bCs/>
          <w:i/>
          <w:iCs/>
          <w:lang w:val="es-ES"/>
        </w:rPr>
      </w:pPr>
      <w:r>
        <w:rPr>
          <w:b/>
          <w:bCs/>
          <w:i/>
          <w:iCs/>
          <w:lang w:val="es-ES"/>
        </w:rPr>
        <w:t>Formando artistas culinarios</w:t>
      </w:r>
    </w:p>
    <w:p w14:paraId="09AFAF7C" w14:textId="77777777" w:rsidR="00E145CB" w:rsidRDefault="00E145CB" w:rsidP="00E145CB">
      <w:pPr>
        <w:rPr>
          <w:lang w:val="es-ES"/>
        </w:rPr>
      </w:pPr>
    </w:p>
    <w:p w14:paraId="33EBD275" w14:textId="77777777" w:rsidR="00E145CB" w:rsidRDefault="00E145CB" w:rsidP="00E145CB">
      <w:pPr>
        <w:rPr>
          <w:lang w:val="es-ES"/>
        </w:rPr>
      </w:pPr>
      <w:r>
        <w:rPr>
          <w:lang w:val="es-ES"/>
        </w:rPr>
        <w:t>Talleres para la venta</w:t>
      </w:r>
    </w:p>
    <w:p w14:paraId="78F5A4FF" w14:textId="77777777" w:rsidR="00E145CB" w:rsidRDefault="00E145CB" w:rsidP="00E145CB">
      <w:pPr>
        <w:rPr>
          <w:lang w:val="es-ES"/>
        </w:rPr>
      </w:pPr>
    </w:p>
    <w:p w14:paraId="02C7CA52" w14:textId="77777777" w:rsidR="00BD34B2" w:rsidRPr="00E145CB" w:rsidRDefault="00BD34B2">
      <w:pPr>
        <w:rPr>
          <w:lang w:val="es-ES"/>
        </w:rPr>
      </w:pPr>
    </w:p>
    <w:p w14:paraId="45A94CAF" w14:textId="77777777" w:rsidR="00BD34B2" w:rsidRDefault="00BD34B2">
      <w:pPr>
        <w:rPr>
          <w:lang w:val="es-ES_tradnl"/>
        </w:rPr>
      </w:pPr>
    </w:p>
    <w:tbl>
      <w:tblPr>
        <w:tblStyle w:val="Tablanormal1"/>
        <w:tblW w:w="1577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216" w:type="dxa"/>
          <w:bottom w:w="72" w:type="dxa"/>
          <w:right w:w="216" w:type="dxa"/>
        </w:tblCellMar>
        <w:tblLook w:val="0000" w:firstRow="0" w:lastRow="0" w:firstColumn="0" w:lastColumn="0" w:noHBand="0" w:noVBand="0"/>
      </w:tblPr>
      <w:tblGrid>
        <w:gridCol w:w="1261"/>
        <w:gridCol w:w="2418"/>
        <w:gridCol w:w="2485"/>
        <w:gridCol w:w="2124"/>
        <w:gridCol w:w="1915"/>
        <w:gridCol w:w="2055"/>
        <w:gridCol w:w="1866"/>
        <w:gridCol w:w="1647"/>
      </w:tblGrid>
      <w:tr w:rsidR="00E145CB" w:rsidRPr="00E145CB" w14:paraId="382F6251" w14:textId="77777777" w:rsidTr="00B90E94">
        <w:trPr>
          <w:cantSplit/>
          <w:trHeight w:val="257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0AEFA574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26AB0F63" w14:textId="77777777" w:rsidR="00E145CB" w:rsidRPr="00E145CB" w:rsidRDefault="00E145CB" w:rsidP="00356559">
            <w:pPr>
              <w:jc w:val="center"/>
            </w:pPr>
            <w:r w:rsidRPr="00E145CB">
              <w:t xml:space="preserve">Lunes 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0B79FDF1" w14:textId="77777777" w:rsidR="00E145CB" w:rsidRPr="00E145CB" w:rsidRDefault="00E145CB" w:rsidP="00356559">
            <w:pPr>
              <w:jc w:val="center"/>
            </w:pPr>
            <w:r w:rsidRPr="00E145CB">
              <w:t>Martes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620FCA22" w14:textId="77777777" w:rsidR="00E145CB" w:rsidRPr="00E145CB" w:rsidRDefault="00E145CB" w:rsidP="00356559">
            <w:pPr>
              <w:jc w:val="center"/>
            </w:pPr>
            <w:r w:rsidRPr="00E145CB">
              <w:rPr>
                <w:lang w:val="es-VE"/>
              </w:rPr>
              <w:t>Miércoles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12CA746A" w14:textId="77777777" w:rsidR="00E145CB" w:rsidRPr="00E145CB" w:rsidRDefault="00E145CB" w:rsidP="00356559">
            <w:pPr>
              <w:jc w:val="center"/>
            </w:pPr>
            <w:r w:rsidRPr="00E145CB">
              <w:t>Jueves 22/01/2026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7BE0B5DC" w14:textId="77777777" w:rsidR="00E145CB" w:rsidRPr="00E145CB" w:rsidRDefault="00E145CB" w:rsidP="00356559">
            <w:pPr>
              <w:jc w:val="center"/>
            </w:pPr>
            <w:r w:rsidRPr="00E145CB">
              <w:t xml:space="preserve">Viernes 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76ADB154" w14:textId="77777777" w:rsidR="00E145CB" w:rsidRPr="00E145CB" w:rsidRDefault="00E145CB" w:rsidP="00356559">
            <w:pPr>
              <w:jc w:val="center"/>
              <w:rPr>
                <w:lang w:val="es-VE"/>
              </w:rPr>
            </w:pPr>
            <w:r w:rsidRPr="00E145CB">
              <w:rPr>
                <w:lang w:val="es-VE"/>
              </w:rPr>
              <w:t xml:space="preserve">Sábado 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F1E0"/>
          </w:tcPr>
          <w:p w14:paraId="0078DFD3" w14:textId="77777777" w:rsidR="00E145CB" w:rsidRPr="00E145CB" w:rsidRDefault="00E145CB" w:rsidP="00356559">
            <w:pPr>
              <w:jc w:val="center"/>
              <w:rPr>
                <w:lang w:val="es-VE"/>
              </w:rPr>
            </w:pPr>
            <w:r w:rsidRPr="00E145CB">
              <w:rPr>
                <w:lang w:val="es-VE"/>
              </w:rPr>
              <w:t>DOMINGO</w:t>
            </w:r>
          </w:p>
        </w:tc>
      </w:tr>
      <w:tr w:rsidR="00E145CB" w:rsidRPr="00E145CB" w14:paraId="51A54428" w14:textId="77777777" w:rsidTr="00B90E94">
        <w:trPr>
          <w:cantSplit/>
          <w:trHeight w:val="634"/>
        </w:trPr>
        <w:tc>
          <w:tcPr>
            <w:tcW w:w="1261" w:type="dxa"/>
            <w:tcBorders>
              <w:left w:val="single" w:sz="4" w:space="0" w:color="auto"/>
              <w:right w:val="single" w:sz="4" w:space="0" w:color="auto"/>
            </w:tcBorders>
            <w:shd w:val="clear" w:color="auto" w:fill="FCF1E0"/>
          </w:tcPr>
          <w:p w14:paraId="0CDB8DE7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9901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 xml:space="preserve">CARRERA COCINA INTERNACIONAL </w:t>
            </w:r>
          </w:p>
          <w:p w14:paraId="65FD9D25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4D826FDA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 xml:space="preserve">ALQUILER DE COCINA </w:t>
            </w:r>
          </w:p>
          <w:p w14:paraId="2009EF1D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3826FB1C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TALLERES</w:t>
            </w:r>
          </w:p>
          <w:p w14:paraId="4A7C3744" w14:textId="77777777" w:rsidR="00E145CB" w:rsidRPr="00E145CB" w:rsidRDefault="00E145CB" w:rsidP="00356559">
            <w:pPr>
              <w:jc w:val="center"/>
              <w:rPr>
                <w:color w:val="FF0000"/>
                <w:lang w:val="es-ES_tradnl"/>
              </w:rPr>
            </w:pPr>
          </w:p>
          <w:p w14:paraId="1A60FA3B" w14:textId="77777777" w:rsidR="00E145CB" w:rsidRPr="00E145CB" w:rsidRDefault="00E145CB" w:rsidP="00356559">
            <w:pPr>
              <w:jc w:val="center"/>
              <w:rPr>
                <w:color w:val="FF0000"/>
                <w:lang w:val="es-ES_tradnl"/>
              </w:rPr>
            </w:pPr>
            <w:r w:rsidRPr="00E145CB">
              <w:rPr>
                <w:color w:val="FF0000"/>
                <w:lang w:val="es-ES_tradnl"/>
              </w:rPr>
              <w:t>UTILIZAR VIDEOS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6AB3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CARRERA DE PASTELERÍA-PANADERÍA</w:t>
            </w:r>
          </w:p>
          <w:p w14:paraId="7B461084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49F4A0B2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DIPLOMADO EN GERENCIA GASTRONÓMICA</w:t>
            </w:r>
          </w:p>
          <w:p w14:paraId="48C5B989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646B93AF" w14:textId="77777777" w:rsidR="00E145CB" w:rsidRPr="00E145CB" w:rsidRDefault="00E145CB" w:rsidP="00EE6FA3">
            <w:pPr>
              <w:rPr>
                <w:lang w:val="es-ES_tradnl"/>
              </w:rPr>
            </w:pPr>
            <w:r w:rsidRPr="00E145CB">
              <w:rPr>
                <w:lang w:val="es-ES_tradnl"/>
              </w:rPr>
              <w:t>TALLERES</w:t>
            </w:r>
          </w:p>
          <w:p w14:paraId="0E0D9564" w14:textId="77777777" w:rsidR="00E145CB" w:rsidRPr="00E145CB" w:rsidRDefault="00E145CB" w:rsidP="00EE6FA3">
            <w:pPr>
              <w:rPr>
                <w:lang w:val="es-ES_tradnl"/>
              </w:rPr>
            </w:pPr>
          </w:p>
          <w:p w14:paraId="3A28D79F" w14:textId="77777777" w:rsidR="00E145CB" w:rsidRPr="00E145CB" w:rsidRDefault="00E145CB" w:rsidP="00EE6FA3">
            <w:pPr>
              <w:rPr>
                <w:lang w:val="es-ES_tradnl"/>
              </w:rPr>
            </w:pPr>
            <w:r w:rsidRPr="00E145CB">
              <w:rPr>
                <w:color w:val="FF0000"/>
                <w:lang w:val="es-ES_tradnl"/>
              </w:rPr>
              <w:t>UTILIZAR VIDEOS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D4BD" w14:textId="77777777" w:rsidR="00E145CB" w:rsidRPr="00E145CB" w:rsidRDefault="00E145CB" w:rsidP="00EE6FA3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CARRERA DE PASTELERÍA-PANADERÍA</w:t>
            </w:r>
          </w:p>
          <w:p w14:paraId="24C238AB" w14:textId="77777777" w:rsidR="00E145CB" w:rsidRPr="00E145CB" w:rsidRDefault="00E145CB" w:rsidP="00356559">
            <w:pPr>
              <w:rPr>
                <w:lang w:val="es-VE"/>
              </w:rPr>
            </w:pPr>
          </w:p>
          <w:p w14:paraId="4A04C213" w14:textId="77777777" w:rsidR="00E145CB" w:rsidRPr="00E145CB" w:rsidRDefault="00E145CB" w:rsidP="00356559">
            <w:pPr>
              <w:rPr>
                <w:lang w:val="es-VE"/>
              </w:rPr>
            </w:pPr>
          </w:p>
          <w:p w14:paraId="33963775" w14:textId="77777777" w:rsidR="00E145CB" w:rsidRPr="00E145CB" w:rsidRDefault="00E145CB" w:rsidP="00356559">
            <w:pPr>
              <w:rPr>
                <w:lang w:val="es-VE"/>
              </w:rPr>
            </w:pPr>
            <w:r w:rsidRPr="00E145CB">
              <w:rPr>
                <w:lang w:val="es-VE"/>
              </w:rPr>
              <w:t>SERVICIOS DE CATERING</w:t>
            </w:r>
          </w:p>
          <w:p w14:paraId="24DA5434" w14:textId="77777777" w:rsidR="00E145CB" w:rsidRPr="00E145CB" w:rsidRDefault="00E145CB" w:rsidP="00356559">
            <w:pPr>
              <w:rPr>
                <w:lang w:val="es-VE"/>
              </w:rPr>
            </w:pPr>
          </w:p>
          <w:p w14:paraId="66DD1A6B" w14:textId="77777777" w:rsidR="00E145CB" w:rsidRPr="00E145CB" w:rsidRDefault="00E145CB" w:rsidP="00356559">
            <w:pPr>
              <w:rPr>
                <w:lang w:val="es-VE"/>
              </w:rPr>
            </w:pPr>
            <w:r w:rsidRPr="00E145CB">
              <w:rPr>
                <w:lang w:val="es-VE"/>
              </w:rPr>
              <w:t>CHEF PRIVADOS</w:t>
            </w:r>
          </w:p>
          <w:p w14:paraId="4B4B584E" w14:textId="77777777" w:rsidR="00E145CB" w:rsidRPr="00E145CB" w:rsidRDefault="00E145CB" w:rsidP="00356559">
            <w:pPr>
              <w:rPr>
                <w:lang w:val="es-VE"/>
              </w:rPr>
            </w:pPr>
          </w:p>
          <w:p w14:paraId="24879595" w14:textId="77777777" w:rsidR="00E145CB" w:rsidRPr="00E145CB" w:rsidRDefault="00E145CB" w:rsidP="00356559">
            <w:pPr>
              <w:rPr>
                <w:lang w:val="es-VE"/>
              </w:rPr>
            </w:pPr>
            <w:r w:rsidRPr="00E145CB">
              <w:rPr>
                <w:lang w:val="es-VE"/>
              </w:rPr>
              <w:t>TALLERES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887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TALLER</w:t>
            </w:r>
          </w:p>
          <w:p w14:paraId="21251CE4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27D21300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412FA082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5B2D7195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 xml:space="preserve">TESTIMONIOS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34E5" w14:textId="77777777" w:rsidR="00E145CB" w:rsidRPr="00E145CB" w:rsidRDefault="00E145CB" w:rsidP="00E145CB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 xml:space="preserve">CARRERA COCINA INTERNACIONAL </w:t>
            </w:r>
          </w:p>
          <w:p w14:paraId="20D9383E" w14:textId="77777777" w:rsidR="00E145CB" w:rsidRPr="00E145CB" w:rsidRDefault="00E145CB" w:rsidP="00E145CB">
            <w:pPr>
              <w:jc w:val="center"/>
              <w:rPr>
                <w:lang w:val="es-ES_tradnl"/>
              </w:rPr>
            </w:pPr>
          </w:p>
          <w:p w14:paraId="484F7086" w14:textId="77777777" w:rsidR="00E145CB" w:rsidRPr="00E145CB" w:rsidRDefault="00E145CB" w:rsidP="00E145CB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 xml:space="preserve">ALQUILER DE COCINA </w:t>
            </w:r>
          </w:p>
          <w:p w14:paraId="2A9CA1E4" w14:textId="77777777" w:rsidR="00E145CB" w:rsidRPr="00E145CB" w:rsidRDefault="00E145CB" w:rsidP="00E145CB">
            <w:pPr>
              <w:jc w:val="center"/>
              <w:rPr>
                <w:lang w:val="es-ES_tradnl"/>
              </w:rPr>
            </w:pPr>
          </w:p>
          <w:p w14:paraId="55FB802B" w14:textId="77777777" w:rsidR="00E145CB" w:rsidRPr="00E145CB" w:rsidRDefault="00E145CB" w:rsidP="00E145CB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TALLERES</w:t>
            </w:r>
          </w:p>
          <w:p w14:paraId="2C70D162" w14:textId="77777777" w:rsidR="00E145CB" w:rsidRPr="00E145CB" w:rsidRDefault="00E145CB" w:rsidP="00E145CB">
            <w:pPr>
              <w:jc w:val="center"/>
              <w:rPr>
                <w:color w:val="FF0000"/>
                <w:lang w:val="es-ES_tradnl"/>
              </w:rPr>
            </w:pPr>
          </w:p>
          <w:p w14:paraId="7F1D5552" w14:textId="77777777" w:rsidR="00E145CB" w:rsidRPr="00E145CB" w:rsidRDefault="00E145CB" w:rsidP="00356559">
            <w:pPr>
              <w:rPr>
                <w:lang w:val="es-VE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17E3" w14:textId="77777777" w:rsidR="00E145CB" w:rsidRPr="00E145CB" w:rsidRDefault="00E145CB" w:rsidP="00E145CB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CARRERA DE PASTELERÍA-PANADERÍA</w:t>
            </w:r>
          </w:p>
          <w:p w14:paraId="122424ED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0FA95A30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</w:p>
          <w:p w14:paraId="6EF59EDA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CELEBRACIÓN DE CUMPLEAÑOS TEMÁTICOS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12F8" w14:textId="77777777" w:rsidR="00E145CB" w:rsidRDefault="00E145CB" w:rsidP="00356559">
            <w:pPr>
              <w:jc w:val="center"/>
              <w:rPr>
                <w:lang w:val="es-ES_tradnl"/>
              </w:rPr>
            </w:pPr>
            <w:r w:rsidRPr="00E145CB">
              <w:rPr>
                <w:lang w:val="es-ES_tradnl"/>
              </w:rPr>
              <w:t>ALQUILER DE COCINA</w:t>
            </w:r>
          </w:p>
          <w:p w14:paraId="18D0A503" w14:textId="77777777" w:rsidR="00E145CB" w:rsidRDefault="00E145CB" w:rsidP="00356559">
            <w:pPr>
              <w:jc w:val="center"/>
              <w:rPr>
                <w:lang w:val="es-ES_tradnl"/>
              </w:rPr>
            </w:pPr>
          </w:p>
          <w:p w14:paraId="175733AB" w14:textId="77777777" w:rsidR="00E145CB" w:rsidRDefault="00E145CB" w:rsidP="00356559">
            <w:pPr>
              <w:jc w:val="center"/>
              <w:rPr>
                <w:lang w:val="es-ES_tradnl"/>
              </w:rPr>
            </w:pPr>
          </w:p>
          <w:p w14:paraId="0765D6DB" w14:textId="77777777" w:rsidR="00E145CB" w:rsidRPr="00E145CB" w:rsidRDefault="00E145CB" w:rsidP="00E145CB">
            <w:pPr>
              <w:rPr>
                <w:lang w:val="es-VE"/>
              </w:rPr>
            </w:pPr>
            <w:r w:rsidRPr="00E145CB">
              <w:rPr>
                <w:lang w:val="es-VE"/>
              </w:rPr>
              <w:t>SERVICIOS DE CATERING</w:t>
            </w:r>
          </w:p>
          <w:p w14:paraId="68F037B8" w14:textId="77777777" w:rsidR="00E145CB" w:rsidRDefault="00E145CB" w:rsidP="00356559">
            <w:pPr>
              <w:jc w:val="center"/>
              <w:rPr>
                <w:lang w:val="es-ES_tradnl"/>
              </w:rPr>
            </w:pPr>
          </w:p>
          <w:p w14:paraId="62967578" w14:textId="77777777" w:rsidR="00E145CB" w:rsidRDefault="00E145CB" w:rsidP="00356559">
            <w:pPr>
              <w:jc w:val="center"/>
              <w:rPr>
                <w:lang w:val="es-ES_tradnl"/>
              </w:rPr>
            </w:pPr>
          </w:p>
          <w:p w14:paraId="41255E73" w14:textId="77777777" w:rsidR="00E145CB" w:rsidRPr="00E145CB" w:rsidRDefault="00E145CB" w:rsidP="00356559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TALLERES</w:t>
            </w:r>
          </w:p>
        </w:tc>
      </w:tr>
    </w:tbl>
    <w:p w14:paraId="4C349F54" w14:textId="77777777" w:rsidR="00BD34B2" w:rsidRDefault="00BD34B2">
      <w:pPr>
        <w:rPr>
          <w:lang w:val="es-ES_tradnl"/>
        </w:rPr>
      </w:pPr>
    </w:p>
    <w:p w14:paraId="19D12977" w14:textId="77777777" w:rsidR="00B90E94" w:rsidRDefault="00B90E94">
      <w:pPr>
        <w:rPr>
          <w:lang w:val="es-ES_tradnl"/>
        </w:rPr>
      </w:pPr>
    </w:p>
    <w:p w14:paraId="08308CCE" w14:textId="77777777" w:rsidR="00B90E94" w:rsidRDefault="00B90E94">
      <w:pPr>
        <w:rPr>
          <w:lang w:val="es-ES_tradnl"/>
        </w:rPr>
      </w:pPr>
    </w:p>
    <w:p w14:paraId="499674C1" w14:textId="77777777" w:rsidR="00B90E94" w:rsidRDefault="00B90E94">
      <w:pPr>
        <w:rPr>
          <w:lang w:val="es-ES_tradnl"/>
        </w:rPr>
      </w:pPr>
    </w:p>
    <w:p w14:paraId="2C09F99D" w14:textId="77777777" w:rsidR="00B90E94" w:rsidRDefault="00B90E94">
      <w:pPr>
        <w:rPr>
          <w:lang w:val="es-ES_tradnl"/>
        </w:rPr>
      </w:pPr>
    </w:p>
    <w:p w14:paraId="15B9CC49" w14:textId="77777777" w:rsidR="00B90E94" w:rsidRDefault="00B90E94">
      <w:pPr>
        <w:rPr>
          <w:lang w:val="es-ES_tradnl"/>
        </w:rPr>
      </w:pPr>
    </w:p>
    <w:p w14:paraId="13DED49B" w14:textId="77777777" w:rsidR="00B90E94" w:rsidRDefault="00B90E94">
      <w:pPr>
        <w:rPr>
          <w:lang w:val="es-ES_tradnl"/>
        </w:rPr>
      </w:pPr>
    </w:p>
    <w:p w14:paraId="668EE7BE" w14:textId="77777777" w:rsidR="00B90E94" w:rsidRDefault="00B90E94">
      <w:pPr>
        <w:rPr>
          <w:lang w:val="es-ES_tradnl"/>
        </w:rPr>
      </w:pPr>
    </w:p>
    <w:p w14:paraId="135D4F06" w14:textId="77777777" w:rsidR="00B90E94" w:rsidRDefault="00B90E94">
      <w:pPr>
        <w:rPr>
          <w:lang w:val="es-ES_tradnl"/>
        </w:rPr>
      </w:pPr>
    </w:p>
    <w:p w14:paraId="7DAD5B57" w14:textId="77777777" w:rsidR="00B90E94" w:rsidRDefault="00B90E94">
      <w:pPr>
        <w:rPr>
          <w:lang w:val="es-ES_tradnl"/>
        </w:rPr>
      </w:pPr>
    </w:p>
    <w:p w14:paraId="7E96015A" w14:textId="77777777" w:rsidR="00B90E94" w:rsidRDefault="00B90E94">
      <w:pPr>
        <w:rPr>
          <w:lang w:val="es-ES_tradnl"/>
        </w:rPr>
      </w:pPr>
    </w:p>
    <w:p w14:paraId="5BBED780" w14:textId="77777777" w:rsidR="00B90E94" w:rsidRDefault="00B90E94">
      <w:pPr>
        <w:rPr>
          <w:lang w:val="es-ES_tradnl"/>
        </w:rPr>
      </w:pPr>
    </w:p>
    <w:p w14:paraId="435E2271" w14:textId="77777777" w:rsidR="00B90E94" w:rsidRDefault="00B90E94">
      <w:pPr>
        <w:rPr>
          <w:lang w:val="es-ES_tradnl"/>
        </w:rPr>
      </w:pPr>
    </w:p>
    <w:p w14:paraId="0D5C13D5" w14:textId="77777777" w:rsidR="00B90E94" w:rsidRDefault="00B90E94">
      <w:pPr>
        <w:rPr>
          <w:lang w:val="es-ES_tradnl"/>
        </w:rPr>
      </w:pPr>
    </w:p>
    <w:p w14:paraId="2071907F" w14:textId="77777777" w:rsidR="00B90E94" w:rsidRPr="00BD1A2E" w:rsidRDefault="00BD1A2E">
      <w:pPr>
        <w:rPr>
          <w:lang w:val="es-VE"/>
        </w:rPr>
      </w:pPr>
      <w:r w:rsidRPr="00BD1A2E">
        <w:rPr>
          <w:lang w:val="es-VE"/>
        </w:rPr>
        <w:t xml:space="preserve">diseña una imagen con un </w:t>
      </w:r>
      <w:r w:rsidR="00A47973" w:rsidRPr="00BD1A2E">
        <w:rPr>
          <w:lang w:val="es-VE"/>
        </w:rPr>
        <w:t>mensaje</w:t>
      </w:r>
      <w:r w:rsidRPr="00BD1A2E">
        <w:rPr>
          <w:lang w:val="es-VE"/>
        </w:rPr>
        <w:t xml:space="preserve"> para potenciar la publicidad y venta del taller de </w:t>
      </w:r>
      <w:r w:rsidR="005D15A5">
        <w:rPr>
          <w:lang w:val="es-VE"/>
        </w:rPr>
        <w:t>postre saludable</w:t>
      </w:r>
    </w:p>
    <w:sectPr w:rsidR="00B90E94" w:rsidRPr="00BD1A2E" w:rsidSect="004C5561">
      <w:pgSz w:w="16839" w:h="11907" w:orient="landscape"/>
      <w:pgMar w:top="340" w:right="720" w:bottom="284" w:left="28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64114"/>
    <w:multiLevelType w:val="hybridMultilevel"/>
    <w:tmpl w:val="D2D4AD4A"/>
    <w:lvl w:ilvl="0" w:tplc="8FCE76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744EE4">
      <w:numFmt w:val="decimal"/>
      <w:lvlText w:val=""/>
      <w:lvlJc w:val="left"/>
    </w:lvl>
    <w:lvl w:ilvl="2" w:tplc="06508AC2">
      <w:numFmt w:val="decimal"/>
      <w:lvlText w:val=""/>
      <w:lvlJc w:val="left"/>
    </w:lvl>
    <w:lvl w:ilvl="3" w:tplc="BE1840FE">
      <w:numFmt w:val="decimal"/>
      <w:lvlText w:val=""/>
      <w:lvlJc w:val="left"/>
    </w:lvl>
    <w:lvl w:ilvl="4" w:tplc="A37A080C">
      <w:numFmt w:val="decimal"/>
      <w:lvlText w:val=""/>
      <w:lvlJc w:val="left"/>
    </w:lvl>
    <w:lvl w:ilvl="5" w:tplc="0136F57A">
      <w:numFmt w:val="decimal"/>
      <w:lvlText w:val=""/>
      <w:lvlJc w:val="left"/>
    </w:lvl>
    <w:lvl w:ilvl="6" w:tplc="EF3EDD90">
      <w:numFmt w:val="decimal"/>
      <w:lvlText w:val=""/>
      <w:lvlJc w:val="left"/>
    </w:lvl>
    <w:lvl w:ilvl="7" w:tplc="9A5AD6FE">
      <w:numFmt w:val="decimal"/>
      <w:lvlText w:val=""/>
      <w:lvlJc w:val="left"/>
    </w:lvl>
    <w:lvl w:ilvl="8" w:tplc="4508BE28">
      <w:numFmt w:val="decimal"/>
      <w:lvlText w:val=""/>
      <w:lvlJc w:val="left"/>
    </w:lvl>
  </w:abstractNum>
  <w:num w:numId="1" w16cid:durableId="149961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ignoreMixedContent/>
  <w:alwaysShowPlaceholderText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08"/>
    <w:rsid w:val="000168CC"/>
    <w:rsid w:val="000762C6"/>
    <w:rsid w:val="00116F3C"/>
    <w:rsid w:val="00143A8B"/>
    <w:rsid w:val="0017025D"/>
    <w:rsid w:val="001E2801"/>
    <w:rsid w:val="0023560D"/>
    <w:rsid w:val="002567E8"/>
    <w:rsid w:val="0026009A"/>
    <w:rsid w:val="002C235E"/>
    <w:rsid w:val="0031228D"/>
    <w:rsid w:val="00364C08"/>
    <w:rsid w:val="00456734"/>
    <w:rsid w:val="00470BEB"/>
    <w:rsid w:val="004733F0"/>
    <w:rsid w:val="004C253D"/>
    <w:rsid w:val="004C5561"/>
    <w:rsid w:val="005D15A5"/>
    <w:rsid w:val="00610A97"/>
    <w:rsid w:val="006329D0"/>
    <w:rsid w:val="00663C88"/>
    <w:rsid w:val="00694878"/>
    <w:rsid w:val="006C18A5"/>
    <w:rsid w:val="00704C88"/>
    <w:rsid w:val="007406F2"/>
    <w:rsid w:val="00740C27"/>
    <w:rsid w:val="00756788"/>
    <w:rsid w:val="00775F5A"/>
    <w:rsid w:val="007A11E4"/>
    <w:rsid w:val="007C395D"/>
    <w:rsid w:val="007E0AEA"/>
    <w:rsid w:val="007E3A6C"/>
    <w:rsid w:val="00806566"/>
    <w:rsid w:val="00820834"/>
    <w:rsid w:val="00825EB6"/>
    <w:rsid w:val="00865D4E"/>
    <w:rsid w:val="00872A09"/>
    <w:rsid w:val="008F0A4F"/>
    <w:rsid w:val="008F7C42"/>
    <w:rsid w:val="009050D5"/>
    <w:rsid w:val="00916543"/>
    <w:rsid w:val="00922CED"/>
    <w:rsid w:val="0092568A"/>
    <w:rsid w:val="009E4A6C"/>
    <w:rsid w:val="00A47973"/>
    <w:rsid w:val="00A56120"/>
    <w:rsid w:val="00A750D6"/>
    <w:rsid w:val="00A76735"/>
    <w:rsid w:val="00A81991"/>
    <w:rsid w:val="00AD5E8F"/>
    <w:rsid w:val="00AE5D43"/>
    <w:rsid w:val="00B00B64"/>
    <w:rsid w:val="00B23172"/>
    <w:rsid w:val="00B90E94"/>
    <w:rsid w:val="00B97076"/>
    <w:rsid w:val="00BA3433"/>
    <w:rsid w:val="00BA3AF6"/>
    <w:rsid w:val="00BD1A2E"/>
    <w:rsid w:val="00BD34B2"/>
    <w:rsid w:val="00BF101B"/>
    <w:rsid w:val="00C0083F"/>
    <w:rsid w:val="00C37A66"/>
    <w:rsid w:val="00CA6871"/>
    <w:rsid w:val="00CB07D2"/>
    <w:rsid w:val="00CE289B"/>
    <w:rsid w:val="00D04869"/>
    <w:rsid w:val="00D33528"/>
    <w:rsid w:val="00D95B72"/>
    <w:rsid w:val="00DA11B0"/>
    <w:rsid w:val="00E145CB"/>
    <w:rsid w:val="00E1773F"/>
    <w:rsid w:val="00E514D2"/>
    <w:rsid w:val="00E70B01"/>
    <w:rsid w:val="00E87509"/>
    <w:rsid w:val="00EB3433"/>
    <w:rsid w:val="00EE6FA3"/>
    <w:rsid w:val="00EF1204"/>
    <w:rsid w:val="00F21D39"/>
    <w:rsid w:val="00F30249"/>
    <w:rsid w:val="00FB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EEF1D8"/>
  <w15:docId w15:val="{5A32F690-D7A7-4525-89EE-6C8D7A8B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0C27"/>
    <w:rPr>
      <w:rFonts w:ascii="Arial" w:hAnsi="Arial" w:cs="Arial"/>
      <w:lang w:val="en-US" w:eastAsia="en-U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rsid w:val="00740C27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DA11B0"/>
    <w:rPr>
      <w:color w:val="808080"/>
    </w:rPr>
  </w:style>
  <w:style w:type="paragraph" w:styleId="Textodeglobo">
    <w:name w:val="Balloon Text"/>
    <w:basedOn w:val="Normal"/>
    <w:link w:val="TextodegloboCar"/>
    <w:rsid w:val="00DA11B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A11B0"/>
    <w:rPr>
      <w:rFonts w:ascii="Tahoma" w:hAnsi="Tahoma" w:cs="Tahoma"/>
      <w:sz w:val="16"/>
      <w:szCs w:val="16"/>
      <w:lang w:val="en-US" w:eastAsia="en-US" w:bidi="es-ES"/>
    </w:rPr>
  </w:style>
  <w:style w:type="table" w:styleId="Tablaconcuadrcula">
    <w:name w:val="Table Grid"/>
    <w:basedOn w:val="Tablanormal"/>
    <w:rsid w:val="00A767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%20New%20Cuisine\AppData\Roaming\Microsoft\Templates\Control%20de%20horari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2958f784-0ef9-4616-b22d-512a8cad1f0d">english</DirectSourceMarket>
    <ApprovalStatus xmlns="2958f784-0ef9-4616-b22d-512a8cad1f0d">InProgress</ApprovalStatus>
    <MarketSpecific xmlns="2958f784-0ef9-4616-b22d-512a8cad1f0d">true</MarketSpecific>
    <PrimaryImageGen xmlns="2958f784-0ef9-4616-b22d-512a8cad1f0d">true</PrimaryImageGen>
    <ThumbnailAssetId xmlns="2958f784-0ef9-4616-b22d-512a8cad1f0d" xsi:nil="true"/>
    <TPFriendlyName xmlns="2958f784-0ef9-4616-b22d-512a8cad1f0d">Control de horarios</TPFriendlyName>
    <NumericId xmlns="2958f784-0ef9-4616-b22d-512a8cad1f0d">-1</NumericId>
    <BusinessGroup xmlns="2958f784-0ef9-4616-b22d-512a8cad1f0d" xsi:nil="true"/>
    <SourceTitle xmlns="2958f784-0ef9-4616-b22d-512a8cad1f0d">Control de horarios</SourceTitle>
    <APEditor xmlns="2958f784-0ef9-4616-b22d-512a8cad1f0d">
      <UserInfo>
        <DisplayName>_o14migrate</DisplayName>
        <AccountId>244</AccountId>
        <AccountType/>
      </UserInfo>
    </APEditor>
    <OpenTemplate xmlns="2958f784-0ef9-4616-b22d-512a8cad1f0d">true</OpenTemplate>
    <UALocComments xmlns="2958f784-0ef9-4616-b22d-512a8cad1f0d" xsi:nil="true"/>
    <ParentAssetId xmlns="2958f784-0ef9-4616-b22d-512a8cad1f0d" xsi:nil="true"/>
    <PublishStatusLookup xmlns="2958f784-0ef9-4616-b22d-512a8cad1f0d">
      <Value>118992</Value>
      <Value>623869</Value>
    </PublishStatusLookup>
    <IntlLangReviewDate xmlns="2958f784-0ef9-4616-b22d-512a8cad1f0d" xsi:nil="true"/>
    <MachineTranslated xmlns="2958f784-0ef9-4616-b22d-512a8cad1f0d">false</MachineTranslated>
    <OriginalSourceMarket xmlns="2958f784-0ef9-4616-b22d-512a8cad1f0d">english</OriginalSourceMarket>
    <TPInstallLocation xmlns="2958f784-0ef9-4616-b22d-512a8cad1f0d">{My Templates}</TPInstallLocation>
    <APDescription xmlns="2958f784-0ef9-4616-b22d-512a8cad1f0d" xsi:nil="true"/>
    <ClipArtFilename xmlns="2958f784-0ef9-4616-b22d-512a8cad1f0d" xsi:nil="true"/>
    <ContentItem xmlns="2958f784-0ef9-4616-b22d-512a8cad1f0d" xsi:nil="true"/>
    <PublishTargets xmlns="2958f784-0ef9-4616-b22d-512a8cad1f0d">OfficeOnline</PublishTargets>
    <TimesCloned xmlns="2958f784-0ef9-4616-b22d-512a8cad1f0d" xsi:nil="true"/>
    <AssetStart xmlns="2958f784-0ef9-4616-b22d-512a8cad1f0d">2009-07-22T09:48:48+00:00</AssetStart>
    <LastHandOff xmlns="2958f784-0ef9-4616-b22d-512a8cad1f0d" xsi:nil="true"/>
    <Provider xmlns="2958f784-0ef9-4616-b22d-512a8cad1f0d">EY006220130</Provider>
    <AcquiredFrom xmlns="2958f784-0ef9-4616-b22d-512a8cad1f0d" xsi:nil="true"/>
    <TPClientViewer xmlns="2958f784-0ef9-4616-b22d-512a8cad1f0d">Microsoft Office Word</TPClientViewer>
    <IsDeleted xmlns="2958f784-0ef9-4616-b22d-512a8cad1f0d">false</IsDeleted>
    <TemplateStatus xmlns="2958f784-0ef9-4616-b22d-512a8cad1f0d" xsi:nil="true"/>
    <SubmitterId xmlns="2958f784-0ef9-4616-b22d-512a8cad1f0d" xsi:nil="true"/>
    <TPExecutable xmlns="2958f784-0ef9-4616-b22d-512a8cad1f0d" xsi:nil="true"/>
    <AssetType xmlns="2958f784-0ef9-4616-b22d-512a8cad1f0d">TP</AssetType>
    <CSXUpdate xmlns="2958f784-0ef9-4616-b22d-512a8cad1f0d">false</CSXUpdate>
    <CSXSubmissionDate xmlns="2958f784-0ef9-4616-b22d-512a8cad1f0d" xsi:nil="true"/>
    <ApprovalLog xmlns="2958f784-0ef9-4616-b22d-512a8cad1f0d" xsi:nil="true"/>
    <BugNumber xmlns="2958f784-0ef9-4616-b22d-512a8cad1f0d" xsi:nil="true"/>
    <Milestone xmlns="2958f784-0ef9-4616-b22d-512a8cad1f0d" xsi:nil="true"/>
    <OriginAsset xmlns="2958f784-0ef9-4616-b22d-512a8cad1f0d" xsi:nil="true"/>
    <TPComponent xmlns="2958f784-0ef9-4616-b22d-512a8cad1f0d">WORDFiles</TPComponent>
    <AssetId xmlns="2958f784-0ef9-4616-b22d-512a8cad1f0d">TP010256914</AssetId>
    <TPLaunchHelpLink xmlns="2958f784-0ef9-4616-b22d-512a8cad1f0d" xsi:nil="true"/>
    <TPApplication xmlns="2958f784-0ef9-4616-b22d-512a8cad1f0d">Word</TPApplication>
    <IntlLocPriority xmlns="2958f784-0ef9-4616-b22d-512a8cad1f0d" xsi:nil="true"/>
    <HandoffToMSDN xmlns="2958f784-0ef9-4616-b22d-512a8cad1f0d" xsi:nil="true"/>
    <CrawlForDependencies xmlns="2958f784-0ef9-4616-b22d-512a8cad1f0d">false</CrawlForDependencies>
    <PlannedPubDate xmlns="2958f784-0ef9-4616-b22d-512a8cad1f0d" xsi:nil="true"/>
    <IntlLangReviewer xmlns="2958f784-0ef9-4616-b22d-512a8cad1f0d" xsi:nil="true"/>
    <TrustLevel xmlns="2958f784-0ef9-4616-b22d-512a8cad1f0d">1 Microsoft Managed Content</TrustLevel>
    <IsSearchable xmlns="2958f784-0ef9-4616-b22d-512a8cad1f0d">false</IsSearchable>
    <TPNamespace xmlns="2958f784-0ef9-4616-b22d-512a8cad1f0d">WINWORD</TPNamespace>
    <Markets xmlns="2958f784-0ef9-4616-b22d-512a8cad1f0d">
      <Value>5</Value>
    </Markets>
    <UAProjectedTotalWords xmlns="2958f784-0ef9-4616-b22d-512a8cad1f0d" xsi:nil="true"/>
    <IntlLangReview xmlns="2958f784-0ef9-4616-b22d-512a8cad1f0d" xsi:nil="true"/>
    <OutputCachingOn xmlns="2958f784-0ef9-4616-b22d-512a8cad1f0d">false</OutputCachingOn>
    <AverageRating xmlns="2958f784-0ef9-4616-b22d-512a8cad1f0d" xsi:nil="true"/>
    <TPCommandLine xmlns="2958f784-0ef9-4616-b22d-512a8cad1f0d">{WD} /f {FilePath}</TPCommandLine>
    <TPAppVersion xmlns="2958f784-0ef9-4616-b22d-512a8cad1f0d">12</TPAppVersion>
    <APAuthor xmlns="2958f784-0ef9-4616-b22d-512a8cad1f0d">
      <UserInfo>
        <DisplayName>_o14migrate</DisplayName>
        <AccountId>244</AccountId>
        <AccountType/>
      </UserInfo>
    </APAuthor>
    <EditorialStatus xmlns="2958f784-0ef9-4616-b22d-512a8cad1f0d" xsi:nil="true"/>
    <TPLaunchHelpLinkType xmlns="2958f784-0ef9-4616-b22d-512a8cad1f0d">Template</TPLaunchHelpLinkType>
    <LastModifiedDateTime xmlns="2958f784-0ef9-4616-b22d-512a8cad1f0d" xsi:nil="true"/>
    <UACurrentWords xmlns="2958f784-0ef9-4616-b22d-512a8cad1f0d">0</UACurrentWords>
    <UALocRecommendation xmlns="2958f784-0ef9-4616-b22d-512a8cad1f0d">Localize</UALocRecommendation>
    <ArtSampleDocs xmlns="2958f784-0ef9-4616-b22d-512a8cad1f0d" xsi:nil="true"/>
    <UANotes xmlns="2958f784-0ef9-4616-b22d-512a8cad1f0d" xsi:nil="true"/>
    <ShowIn xmlns="2958f784-0ef9-4616-b22d-512a8cad1f0d">On Web no search</ShowIn>
    <CSXHash xmlns="2958f784-0ef9-4616-b22d-512a8cad1f0d" xsi:nil="true"/>
    <VoteCount xmlns="2958f784-0ef9-4616-b22d-512a8cad1f0d" xsi:nil="true"/>
    <CSXSubmissionMarket xmlns="2958f784-0ef9-4616-b22d-512a8cad1f0d" xsi:nil="true"/>
    <AssetExpire xmlns="2958f784-0ef9-4616-b22d-512a8cad1f0d">2100-01-01T00:00:00+00:00</AssetExpire>
    <DSATActionTaken xmlns="2958f784-0ef9-4616-b22d-512a8cad1f0d" xsi:nil="true"/>
    <Description0 xmlns="fb5acd76-e9f3-4601-9d69-91f53ab96ae6" xsi:nil="true"/>
    <Component xmlns="fb5acd76-e9f3-4601-9d69-91f53ab96ae6" xsi:nil="true"/>
    <LastPublishResultLookup xmlns="2958f784-0ef9-4616-b22d-512a8cad1f0d" xsi:nil="true"/>
    <Downloads xmlns="2958f784-0ef9-4616-b22d-512a8cad1f0d">0</Downloads>
    <OOCacheId xmlns="2958f784-0ef9-4616-b22d-512a8cad1f0d" xsi:nil="true"/>
    <Providers xmlns="2958f784-0ef9-4616-b22d-512a8cad1f0d" xsi:nil="true"/>
    <LegacyData xmlns="2958f784-0ef9-4616-b22d-512a8cad1f0d" xsi:nil="true"/>
    <TemplateTemplateType xmlns="2958f784-0ef9-4616-b22d-512a8cad1f0d">Word 2007 Default</TemplateTemplateType>
    <EditorialTags xmlns="2958f784-0ef9-4616-b22d-512a8cad1f0d" xsi:nil="true"/>
    <PolicheckWords xmlns="2958f784-0ef9-4616-b22d-512a8cad1f0d" xsi:nil="true"/>
    <FriendlyTitle xmlns="2958f784-0ef9-4616-b22d-512a8cad1f0d" xsi:nil="true"/>
    <Manager xmlns="2958f784-0ef9-4616-b22d-512a8cad1f0d" xsi:nil="true"/>
    <InternalTagsTaxHTField0 xmlns="2958f784-0ef9-4616-b22d-512a8cad1f0d">
      <Terms xmlns="http://schemas.microsoft.com/office/infopath/2007/PartnerControls"/>
    </InternalTagsTaxHTField0>
    <LocComments xmlns="2958f784-0ef9-4616-b22d-512a8cad1f0d" xsi:nil="true"/>
    <LocProcessedForMarketsLookup xmlns="2958f784-0ef9-4616-b22d-512a8cad1f0d" xsi:nil="true"/>
    <LocalizationTagsTaxHTField0 xmlns="2958f784-0ef9-4616-b22d-512a8cad1f0d">
      <Terms xmlns="http://schemas.microsoft.com/office/infopath/2007/PartnerControls"/>
    </LocalizationTagsTaxHTField0>
    <FeatureTagsTaxHTField0 xmlns="2958f784-0ef9-4616-b22d-512a8cad1f0d">
      <Terms xmlns="http://schemas.microsoft.com/office/infopath/2007/PartnerControls"/>
    </FeatureTagsTaxHTField0>
    <LocOverallLocStatusLookup xmlns="2958f784-0ef9-4616-b22d-512a8cad1f0d" xsi:nil="true"/>
    <LocPublishedLinkedAssetsLookup xmlns="2958f784-0ef9-4616-b22d-512a8cad1f0d" xsi:nil="true"/>
    <BlockPublish xmlns="2958f784-0ef9-4616-b22d-512a8cad1f0d" xsi:nil="true"/>
    <LocLastLocAttemptVersionTypeLookup xmlns="2958f784-0ef9-4616-b22d-512a8cad1f0d" xsi:nil="true"/>
    <LocManualTestRequired xmlns="2958f784-0ef9-4616-b22d-512a8cad1f0d" xsi:nil="true"/>
    <RecommendationsModifier xmlns="2958f784-0ef9-4616-b22d-512a8cad1f0d" xsi:nil="true"/>
    <CampaignTagsTaxHTField0 xmlns="2958f784-0ef9-4616-b22d-512a8cad1f0d">
      <Terms xmlns="http://schemas.microsoft.com/office/infopath/2007/PartnerControls"/>
    </CampaignTagsTaxHTField0>
    <LocOverallHandbackStatusLookup xmlns="2958f784-0ef9-4616-b22d-512a8cad1f0d" xsi:nil="true"/>
    <LocProcessedForHandoffsLookup xmlns="2958f784-0ef9-4616-b22d-512a8cad1f0d" xsi:nil="true"/>
    <LocOverallPreviewStatusLookup xmlns="2958f784-0ef9-4616-b22d-512a8cad1f0d" xsi:nil="true"/>
    <LocOverallPublishStatusLookup xmlns="2958f784-0ef9-4616-b22d-512a8cad1f0d" xsi:nil="true"/>
    <TaxCatchAll xmlns="2958f784-0ef9-4616-b22d-512a8cad1f0d"/>
    <LocNewPublishedVersionLookup xmlns="2958f784-0ef9-4616-b22d-512a8cad1f0d" xsi:nil="true"/>
    <LocPublishedDependentAssetsLookup xmlns="2958f784-0ef9-4616-b22d-512a8cad1f0d" xsi:nil="true"/>
    <LocRecommendedHandoff xmlns="2958f784-0ef9-4616-b22d-512a8cad1f0d" xsi:nil="true"/>
    <ScenarioTagsTaxHTField0 xmlns="2958f784-0ef9-4616-b22d-512a8cad1f0d">
      <Terms xmlns="http://schemas.microsoft.com/office/infopath/2007/PartnerControls"/>
    </ScenarioTagsTaxHTField0>
    <LocLastLocAttemptVersionLookup xmlns="2958f784-0ef9-4616-b22d-512a8cad1f0d">118362</LocLastLocAttemptVersionLookup>
    <OriginalRelease xmlns="2958f784-0ef9-4616-b22d-512a8cad1f0d">14</OriginalRelease>
    <LocMarketGroupTiers2 xmlns="2958f784-0ef9-4616-b22d-512a8cad1f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95A0C693CEB341887D38A4A2B58B45040072C752107C5A7B47AA91A1EE638E6F1F" ma:contentTypeVersion="55" ma:contentTypeDescription="Create a new document." ma:contentTypeScope="" ma:versionID="3c98c83416931a21d43ed007fda5e4dd">
  <xsd:schema xmlns:xsd="http://www.w3.org/2001/XMLSchema" xmlns:xs="http://www.w3.org/2001/XMLSchema" xmlns:p="http://schemas.microsoft.com/office/2006/metadata/properties" xmlns:ns2="2958f784-0ef9-4616-b22d-512a8cad1f0d" xmlns:ns3="fb5acd76-e9f3-4601-9d69-91f53ab96ae6" targetNamespace="http://schemas.microsoft.com/office/2006/metadata/properties" ma:root="true" ma:fieldsID="938018c4f46d99993d20879d4e9ddff8" ns2:_="" ns3:_="">
    <xsd:import namespace="2958f784-0ef9-4616-b22d-512a8cad1f0d"/>
    <xsd:import namespace="fb5acd76-e9f3-4601-9d69-91f53ab96ae6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f784-0ef9-4616-b22d-512a8cad1f0d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ca69c71e-a029-4733-aca1-cabc27411b0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D80075B-F8CE-48D6-9BD2-D195F7E115A9}" ma:internalName="CSXSubmissionMarket" ma:readOnly="false" ma:showField="MarketName" ma:web="2958f784-0ef9-4616-b22d-512a8cad1f0d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9327d1a0-1a14-4b12-a74c-0f320f97297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1F044C38-11A0-4051-9DF8-A3AFA85E16DC}" ma:internalName="InProjectListLookup" ma:readOnly="true" ma:showField="InProjectLis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3b364bcb-a06e-4da1-8475-f5243c3236b2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1F044C38-11A0-4051-9DF8-A3AFA85E16DC}" ma:internalName="LastCompleteVersionLookup" ma:readOnly="true" ma:showField="LastComplete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1F044C38-11A0-4051-9DF8-A3AFA85E16DC}" ma:internalName="LastPreviewErrorLookup" ma:readOnly="true" ma:showField="LastPreview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1F044C38-11A0-4051-9DF8-A3AFA85E16DC}" ma:internalName="LastPreviewResultLookup" ma:readOnly="true" ma:showField="LastPreview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1F044C38-11A0-4051-9DF8-A3AFA85E16DC}" ma:internalName="LastPreviewAttemptDateLookup" ma:readOnly="true" ma:showField="LastPreview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1F044C38-11A0-4051-9DF8-A3AFA85E16DC}" ma:internalName="LastPreviewedByLookup" ma:readOnly="true" ma:showField="LastPreview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1F044C38-11A0-4051-9DF8-A3AFA85E16DC}" ma:internalName="LastPreviewTimeLookup" ma:readOnly="true" ma:showField="LastPreview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1F044C38-11A0-4051-9DF8-A3AFA85E16DC}" ma:internalName="LastPreviewVersionLookup" ma:readOnly="true" ma:showField="LastPreview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1F044C38-11A0-4051-9DF8-A3AFA85E16DC}" ma:internalName="LastPublishErrorLookup" ma:readOnly="true" ma:showField="LastPublish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1F044C38-11A0-4051-9DF8-A3AFA85E16DC}" ma:internalName="LastPublishResultLookup" ma:readOnly="true" ma:showField="LastPublish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1F044C38-11A0-4051-9DF8-A3AFA85E16DC}" ma:internalName="LastPublishAttemptDateLookup" ma:readOnly="true" ma:showField="LastPublish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1F044C38-11A0-4051-9DF8-A3AFA85E16DC}" ma:internalName="LastPublishedByLookup" ma:readOnly="true" ma:showField="LastPublish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1F044C38-11A0-4051-9DF8-A3AFA85E16DC}" ma:internalName="LastPublishTimeLookup" ma:readOnly="true" ma:showField="LastPublish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1F044C38-11A0-4051-9DF8-A3AFA85E16DC}" ma:internalName="LastPublishVersionLookup" ma:readOnly="true" ma:showField="LastPublish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AC64899A-88C0-4725-BCFC-902FA402DE74}" ma:internalName="LocLastLocAttemptVersionLookup" ma:readOnly="false" ma:showField="LastLocAttemptVersion" ma:web="2958f784-0ef9-4616-b22d-512a8cad1f0d">
      <xsd:simpleType>
        <xsd:restriction base="dms:Lookup"/>
      </xsd:simpleType>
    </xsd:element>
    <xsd:element name="LocLastLocAttemptVersionTypeLookup" ma:index="72" nillable="true" ma:displayName="Loc Last Loc Attempt Version Type" ma:default="" ma:list="{AC64899A-88C0-4725-BCFC-902FA402DE74}" ma:internalName="LocLastLocAttemptVersionTypeLookup" ma:readOnly="true" ma:showField="LastLocAttemptVersionType" ma:web="2958f784-0ef9-4616-b22d-512a8cad1f0d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AC64899A-88C0-4725-BCFC-902FA402DE74}" ma:internalName="LocNewPublishedVersionLookup" ma:readOnly="true" ma:showField="NewPublishedVersion" ma:web="2958f784-0ef9-4616-b22d-512a8cad1f0d">
      <xsd:simpleType>
        <xsd:restriction base="dms:Lookup"/>
      </xsd:simpleType>
    </xsd:element>
    <xsd:element name="LocOverallHandbackStatusLookup" ma:index="76" nillable="true" ma:displayName="Loc Overall Handback Status" ma:default="" ma:list="{AC64899A-88C0-4725-BCFC-902FA402DE74}" ma:internalName="LocOverallHandbackStatusLookup" ma:readOnly="true" ma:showField="OverallHandbackStatus" ma:web="2958f784-0ef9-4616-b22d-512a8cad1f0d">
      <xsd:simpleType>
        <xsd:restriction base="dms:Lookup"/>
      </xsd:simpleType>
    </xsd:element>
    <xsd:element name="LocOverallLocStatusLookup" ma:index="77" nillable="true" ma:displayName="Loc Overall Localize Status" ma:default="" ma:list="{AC64899A-88C0-4725-BCFC-902FA402DE74}" ma:internalName="LocOverallLocStatusLookup" ma:readOnly="true" ma:showField="OverallLocStatus" ma:web="2958f784-0ef9-4616-b22d-512a8cad1f0d">
      <xsd:simpleType>
        <xsd:restriction base="dms:Lookup"/>
      </xsd:simpleType>
    </xsd:element>
    <xsd:element name="LocOverallPreviewStatusLookup" ma:index="78" nillable="true" ma:displayName="Loc Overall Preview Status" ma:default="" ma:list="{AC64899A-88C0-4725-BCFC-902FA402DE74}" ma:internalName="LocOverallPreviewStatusLookup" ma:readOnly="true" ma:showField="OverallPreviewStatus" ma:web="2958f784-0ef9-4616-b22d-512a8cad1f0d">
      <xsd:simpleType>
        <xsd:restriction base="dms:Lookup"/>
      </xsd:simpleType>
    </xsd:element>
    <xsd:element name="LocOverallPublishStatusLookup" ma:index="79" nillable="true" ma:displayName="Loc Overall Publish Status" ma:default="" ma:list="{AC64899A-88C0-4725-BCFC-902FA402DE74}" ma:internalName="LocOverallPublishStatusLookup" ma:readOnly="true" ma:showField="OverallPublishStatus" ma:web="2958f784-0ef9-4616-b22d-512a8cad1f0d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AC64899A-88C0-4725-BCFC-902FA402DE74}" ma:internalName="LocProcessedForHandoffsLookup" ma:readOnly="true" ma:showField="ProcessedForHandoffs" ma:web="2958f784-0ef9-4616-b22d-512a8cad1f0d">
      <xsd:simpleType>
        <xsd:restriction base="dms:Lookup"/>
      </xsd:simpleType>
    </xsd:element>
    <xsd:element name="LocProcessedForMarketsLookup" ma:index="82" nillable="true" ma:displayName="Loc Processed For Markets" ma:default="" ma:list="{AC64899A-88C0-4725-BCFC-902FA402DE74}" ma:internalName="LocProcessedForMarketsLookup" ma:readOnly="true" ma:showField="ProcessedForMarkets" ma:web="2958f784-0ef9-4616-b22d-512a8cad1f0d">
      <xsd:simpleType>
        <xsd:restriction base="dms:Lookup"/>
      </xsd:simpleType>
    </xsd:element>
    <xsd:element name="LocPublishedDependentAssetsLookup" ma:index="83" nillable="true" ma:displayName="Loc Published Dependent Assets" ma:default="" ma:list="{AC64899A-88C0-4725-BCFC-902FA402DE74}" ma:internalName="LocPublishedDependentAssetsLookup" ma:readOnly="true" ma:showField="PublishedDependentAssets" ma:web="2958f784-0ef9-4616-b22d-512a8cad1f0d">
      <xsd:simpleType>
        <xsd:restriction base="dms:Lookup"/>
      </xsd:simpleType>
    </xsd:element>
    <xsd:element name="LocPublishedLinkedAssetsLookup" ma:index="84" nillable="true" ma:displayName="Loc Published Linked Assets" ma:default="" ma:list="{AC64899A-88C0-4725-BCFC-902FA402DE74}" ma:internalName="LocPublishedLinkedAssetsLookup" ma:readOnly="true" ma:showField="PublishedLinkedAssets" ma:web="2958f784-0ef9-4616-b22d-512a8cad1f0d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251ee2d3-c117-4524-b3f1-1010c3cab2a3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D80075B-F8CE-48D6-9BD2-D195F7E115A9}" ma:internalName="Markets" ma:readOnly="false" ma:showField="MarketNa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1F044C38-11A0-4051-9DF8-A3AFA85E16DC}" ma:internalName="NumOfRatingsLookup" ma:readOnly="true" ma:showField="NumOfRating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1F044C38-11A0-4051-9DF8-A3AFA85E16DC}" ma:internalName="PublishStatusLookup" ma:readOnly="false" ma:showField="PublishStatu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54e2ea7-8c43-4b3c-9db4-bd71f7cfe4f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33f01220-6030-4880-975f-b9ea0de09f53}" ma:internalName="TaxCatchAll" ma:showField="CatchAllData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33f01220-6030-4880-975f-b9ea0de09f53}" ma:internalName="TaxCatchAllLabel" ma:readOnly="true" ma:showField="CatchAllDataLabel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acd76-e9f3-4601-9d69-91f53ab96ae6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506BCF-6B3E-4A58-8199-715126D30A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A97396-CE62-4522-BA5C-510C1B755F1F}">
  <ds:schemaRefs>
    <ds:schemaRef ds:uri="http://schemas.microsoft.com/office/2006/metadata/properties"/>
    <ds:schemaRef ds:uri="http://schemas.microsoft.com/office/infopath/2007/PartnerControls"/>
    <ds:schemaRef ds:uri="2958f784-0ef9-4616-b22d-512a8cad1f0d"/>
    <ds:schemaRef ds:uri="fb5acd76-e9f3-4601-9d69-91f53ab96ae6"/>
  </ds:schemaRefs>
</ds:datastoreItem>
</file>

<file path=customXml/itemProps3.xml><?xml version="1.0" encoding="utf-8"?>
<ds:datastoreItem xmlns:ds="http://schemas.openxmlformats.org/officeDocument/2006/customXml" ds:itemID="{DEEAC04D-F876-4B2C-8ACE-5B5A0D0D03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C6C071-8004-4A35-ADF8-FD5084A0D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f784-0ef9-4616-b22d-512a8cad1f0d"/>
    <ds:schemaRef ds:uri="fb5acd76-e9f3-4601-9d69-91f53ab9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Control de horarios</Template>
  <TotalTime>281</TotalTime>
  <Pages>3</Pages>
  <Words>474</Words>
  <Characters>2609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Control de horarios</vt:lpstr>
      <vt:lpstr>Nombre de su compañía </vt:lpstr>
    </vt:vector>
  </TitlesOfParts>
  <Company>Microsoft Corporation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horarios</dc:title>
  <dc:creator>La New Cuisine</dc:creator>
  <cp:lastModifiedBy>Yarimar Requena</cp:lastModifiedBy>
  <cp:revision>8</cp:revision>
  <cp:lastPrinted>2025-12-03T20:18:00Z</cp:lastPrinted>
  <dcterms:created xsi:type="dcterms:W3CDTF">2025-12-03T20:22:00Z</dcterms:created>
  <dcterms:modified xsi:type="dcterms:W3CDTF">2025-12-24T14:09:00Z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TC062563483082</vt:lpwstr>
  </property>
  <property fmtid="{D5CDD505-2E9C-101B-9397-08002B2CF9AE}" pid="3" name="ContentTypeId">
    <vt:lpwstr>0x010100DE95A0C693CEB341887D38A4A2B58B45040072C752107C5A7B47AA91A1EE638E6F1F</vt:lpwstr>
  </property>
  <property fmtid="{D5CDD505-2E9C-101B-9397-08002B2CF9AE}" pid="4" name="ImageGenCounter">
    <vt:i4>0</vt:i4>
  </property>
  <property fmtid="{D5CDD505-2E9C-101B-9397-08002B2CF9AE}" pid="5" name="ViolationReportStatus">
    <vt:lpwstr>None</vt:lpwstr>
  </property>
  <property fmtid="{D5CDD505-2E9C-101B-9397-08002B2CF9AE}" pid="6" name="ImageGenStatus">
    <vt:i4>0</vt:i4>
  </property>
  <property fmtid="{D5CDD505-2E9C-101B-9397-08002B2CF9AE}" pid="7" name="Applications">
    <vt:lpwstr>67;#Template 12</vt:lpwstr>
  </property>
  <property fmtid="{D5CDD505-2E9C-101B-9397-08002B2CF9AE}" pid="8" name="PolicheckCounter">
    <vt:i4>0</vt:i4>
  </property>
  <property fmtid="{D5CDD505-2E9C-101B-9397-08002B2CF9AE}" pid="9" name="PolicheckStatus">
    <vt:i4>0</vt:i4>
  </property>
  <property fmtid="{D5CDD505-2E9C-101B-9397-08002B2CF9AE}" pid="10" name="APTrustLevel">
    <vt:r8>1</vt:r8>
  </property>
  <property fmtid="{D5CDD505-2E9C-101B-9397-08002B2CF9AE}" pid="11" name="Order">
    <vt:r8>7101300</vt:r8>
  </property>
  <property fmtid="{D5CDD505-2E9C-101B-9397-08002B2CF9AE}" pid="12" name="GrammarlyDocumentId">
    <vt:lpwstr>84187f1c-5bd1-47da-b204-c5fa92c80a33</vt:lpwstr>
  </property>
</Properties>
</file>